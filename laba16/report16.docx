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20FAB" w14:textId="77777777" w:rsidR="00A61EF7" w:rsidRPr="001A2635" w:rsidRDefault="00A61EF7" w:rsidP="00A61EF7">
      <w:pPr>
        <w:pageBreakBefore/>
        <w:widowControl w:val="0"/>
        <w:suppressAutoHyphens/>
        <w:spacing w:line="360" w:lineRule="auto"/>
        <w:ind w:left="-180"/>
        <w:jc w:val="center"/>
        <w:rPr>
          <w:rFonts w:eastAsia="Droid Sans Fallback"/>
          <w:b/>
          <w:kern w:val="2"/>
          <w:sz w:val="28"/>
          <w:szCs w:val="28"/>
          <w:lang w:eastAsia="zh-CN" w:bidi="hi-IN"/>
        </w:rPr>
      </w:pPr>
      <w:r w:rsidRPr="001A2635">
        <w:rPr>
          <w:rFonts w:eastAsia="Droid Sans Fallback"/>
          <w:b/>
          <w:kern w:val="2"/>
          <w:sz w:val="28"/>
          <w:szCs w:val="28"/>
          <w:lang w:eastAsia="zh-CN" w:bidi="hi-IN"/>
        </w:rPr>
        <w:t>РОССИЙСКИЙ УНИВЕРСИТЕТ ДРУЖБЫ НАРОДОВ</w:t>
      </w:r>
    </w:p>
    <w:p w14:paraId="74FFDBCD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  <w:r w:rsidRPr="001A2635">
        <w:rPr>
          <w:b/>
          <w:sz w:val="28"/>
          <w:szCs w:val="28"/>
        </w:rPr>
        <w:t>Факультет физико-математических и естественных наук</w:t>
      </w:r>
    </w:p>
    <w:p w14:paraId="16A03FA9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  <w:r w:rsidRPr="001A2635">
        <w:rPr>
          <w:b/>
          <w:sz w:val="28"/>
          <w:szCs w:val="28"/>
        </w:rPr>
        <w:t>Кафедра прикладной информатики и теории вероятностей</w:t>
      </w:r>
    </w:p>
    <w:p w14:paraId="1CB6F75C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323C4A68" w14:textId="7469B475" w:rsidR="00A61EF7" w:rsidRPr="001A2635" w:rsidRDefault="00A61EF7" w:rsidP="00A61EF7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sz w:val="28"/>
          <w:szCs w:val="28"/>
        </w:rPr>
      </w:pPr>
    </w:p>
    <w:p w14:paraId="4DFF4448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54EB6974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6639652C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42EB479D" w14:textId="77777777" w:rsidR="00A61EF7" w:rsidRPr="001A2635" w:rsidRDefault="00A61EF7" w:rsidP="00A61EF7">
      <w:pPr>
        <w:widowControl w:val="0"/>
        <w:suppressAutoHyphens/>
        <w:spacing w:line="360" w:lineRule="auto"/>
        <w:ind w:left="-180"/>
        <w:jc w:val="center"/>
        <w:rPr>
          <w:rFonts w:eastAsia="Droid Sans Fallback"/>
          <w:b/>
          <w:kern w:val="2"/>
          <w:sz w:val="28"/>
          <w:szCs w:val="28"/>
          <w:lang w:eastAsia="zh-CN" w:bidi="hi-IN"/>
        </w:rPr>
      </w:pPr>
      <w:r w:rsidRPr="001A2635">
        <w:rPr>
          <w:rFonts w:eastAsia="Droid Sans Fallback"/>
          <w:b/>
          <w:caps/>
          <w:kern w:val="2"/>
          <w:sz w:val="28"/>
          <w:szCs w:val="28"/>
          <w:lang w:eastAsia="zh-CN" w:bidi="hi-IN"/>
        </w:rPr>
        <w:t xml:space="preserve">ОТЧЕТ </w:t>
      </w:r>
    </w:p>
    <w:p w14:paraId="57272AD3" w14:textId="59187235" w:rsidR="00A61EF7" w:rsidRPr="000800B4" w:rsidRDefault="00A61EF7" w:rsidP="00A61EF7">
      <w:pPr>
        <w:widowControl w:val="0"/>
        <w:suppressAutoHyphens/>
        <w:spacing w:line="360" w:lineRule="auto"/>
        <w:ind w:left="-180"/>
        <w:jc w:val="center"/>
        <w:rPr>
          <w:rFonts w:eastAsia="Droid Sans Fallback"/>
          <w:b/>
          <w:kern w:val="2"/>
          <w:sz w:val="28"/>
          <w:szCs w:val="28"/>
          <w:lang w:eastAsia="zh-CN" w:bidi="hi-IN"/>
        </w:rPr>
      </w:pPr>
      <w:r w:rsidRPr="001A2635">
        <w:rPr>
          <w:rFonts w:eastAsia="Droid Sans Fallback"/>
          <w:b/>
          <w:caps/>
          <w:kern w:val="2"/>
          <w:sz w:val="28"/>
          <w:szCs w:val="28"/>
          <w:lang w:eastAsia="zh-CN" w:bidi="hi-IN"/>
        </w:rPr>
        <w:t xml:space="preserve">по лабораторной работе № </w:t>
      </w:r>
      <w:r w:rsidR="00812FD8">
        <w:rPr>
          <w:rFonts w:eastAsia="Droid Sans Fallback"/>
          <w:b/>
          <w:caps/>
          <w:kern w:val="2"/>
          <w:sz w:val="28"/>
          <w:szCs w:val="28"/>
          <w:u w:val="single"/>
          <w:lang w:eastAsia="zh-CN" w:bidi="hi-IN"/>
        </w:rPr>
        <w:t>16</w:t>
      </w:r>
    </w:p>
    <w:p w14:paraId="14A2C3DC" w14:textId="77777777" w:rsidR="00A61EF7" w:rsidRPr="001A2635" w:rsidRDefault="00A61EF7" w:rsidP="00A61EF7">
      <w:pPr>
        <w:keepNext/>
        <w:widowControl w:val="0"/>
        <w:suppressAutoHyphens/>
        <w:spacing w:before="240" w:after="120" w:line="360" w:lineRule="auto"/>
        <w:ind w:left="-180"/>
        <w:jc w:val="center"/>
        <w:rPr>
          <w:rFonts w:eastAsia="Droid Sans Fallback"/>
          <w:i/>
          <w:iCs/>
          <w:kern w:val="2"/>
          <w:sz w:val="28"/>
          <w:szCs w:val="28"/>
          <w:lang w:eastAsia="zh-CN" w:bidi="hi-IN"/>
        </w:rPr>
      </w:pP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>дисциплина:</w:t>
      </w:r>
      <w:r w:rsidRPr="002B216D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 xml:space="preserve"> </w:t>
      </w:r>
      <w:r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 xml:space="preserve">Администрирование локальных сетей </w:t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  <w:r w:rsidRPr="001A2635">
        <w:rPr>
          <w:rFonts w:eastAsia="Droid Sans Fallback"/>
          <w:i/>
          <w:iCs/>
          <w:kern w:val="2"/>
          <w:sz w:val="28"/>
          <w:szCs w:val="28"/>
          <w:u w:val="single"/>
          <w:lang w:eastAsia="zh-CN" w:bidi="hi-IN"/>
        </w:rPr>
        <w:tab/>
      </w:r>
    </w:p>
    <w:p w14:paraId="43409548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1FABB424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192A7969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0D806AB1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1289CEF6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4BD571DB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rPr>
          <w:bCs/>
          <w:sz w:val="28"/>
          <w:szCs w:val="28"/>
        </w:rPr>
      </w:pPr>
    </w:p>
    <w:p w14:paraId="567DCB21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32E69265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528B0BA0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3B49D849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jc w:val="center"/>
        <w:rPr>
          <w:bCs/>
          <w:sz w:val="28"/>
          <w:szCs w:val="28"/>
        </w:rPr>
      </w:pPr>
    </w:p>
    <w:p w14:paraId="1AFB3639" w14:textId="77777777" w:rsidR="00A61EF7" w:rsidRPr="001A2635" w:rsidRDefault="00A61EF7" w:rsidP="00A61EF7">
      <w:pPr>
        <w:tabs>
          <w:tab w:val="left" w:pos="5220"/>
          <w:tab w:val="left" w:pos="5895"/>
        </w:tabs>
        <w:spacing w:line="360" w:lineRule="auto"/>
        <w:rPr>
          <w:sz w:val="28"/>
          <w:szCs w:val="28"/>
        </w:rPr>
      </w:pPr>
      <w:proofErr w:type="gramStart"/>
      <w:r w:rsidRPr="001A2635">
        <w:rPr>
          <w:bCs/>
          <w:sz w:val="28"/>
          <w:szCs w:val="28"/>
        </w:rPr>
        <w:t xml:space="preserve">Студент:  </w:t>
      </w:r>
      <w:r w:rsidRPr="001A2635">
        <w:rPr>
          <w:bCs/>
          <w:sz w:val="28"/>
          <w:szCs w:val="28"/>
          <w:u w:val="single"/>
        </w:rPr>
        <w:t xml:space="preserve"> </w:t>
      </w:r>
      <w:proofErr w:type="gramEnd"/>
      <w:r w:rsidRPr="001A2635">
        <w:rPr>
          <w:bCs/>
          <w:sz w:val="28"/>
          <w:szCs w:val="28"/>
          <w:u w:val="single"/>
        </w:rPr>
        <w:t xml:space="preserve">     </w:t>
      </w:r>
      <w:proofErr w:type="spellStart"/>
      <w:r w:rsidRPr="001A2635">
        <w:rPr>
          <w:bCs/>
          <w:sz w:val="28"/>
          <w:szCs w:val="28"/>
          <w:u w:val="single"/>
        </w:rPr>
        <w:t>Шутенко</w:t>
      </w:r>
      <w:proofErr w:type="spellEnd"/>
      <w:r w:rsidRPr="001A2635">
        <w:rPr>
          <w:bCs/>
          <w:sz w:val="28"/>
          <w:szCs w:val="28"/>
          <w:u w:val="single"/>
        </w:rPr>
        <w:t xml:space="preserve"> Виктория Михайловна                          </w:t>
      </w:r>
      <w:r w:rsidRPr="001A2635">
        <w:rPr>
          <w:bCs/>
          <w:sz w:val="28"/>
          <w:szCs w:val="28"/>
        </w:rPr>
        <w:t xml:space="preserve">  </w:t>
      </w:r>
    </w:p>
    <w:p w14:paraId="325BEA0C" w14:textId="77777777" w:rsidR="00A61EF7" w:rsidRPr="001A2635" w:rsidRDefault="00A61EF7" w:rsidP="00A61EF7">
      <w:pPr>
        <w:tabs>
          <w:tab w:val="left" w:pos="5220"/>
          <w:tab w:val="left" w:pos="9177"/>
        </w:tabs>
        <w:spacing w:line="360" w:lineRule="auto"/>
        <w:rPr>
          <w:bCs/>
          <w:i/>
          <w:iCs/>
          <w:sz w:val="28"/>
          <w:szCs w:val="28"/>
        </w:rPr>
      </w:pPr>
    </w:p>
    <w:p w14:paraId="0B2E90D3" w14:textId="77777777" w:rsidR="00A61EF7" w:rsidRPr="001A2635" w:rsidRDefault="00A61EF7" w:rsidP="00A61EF7">
      <w:pPr>
        <w:tabs>
          <w:tab w:val="left" w:pos="0"/>
        </w:tabs>
        <w:spacing w:line="360" w:lineRule="auto"/>
        <w:rPr>
          <w:sz w:val="28"/>
          <w:szCs w:val="28"/>
        </w:rPr>
      </w:pPr>
      <w:proofErr w:type="gramStart"/>
      <w:r w:rsidRPr="001A2635">
        <w:rPr>
          <w:bCs/>
          <w:sz w:val="28"/>
          <w:szCs w:val="28"/>
          <w:u w:val="single"/>
        </w:rPr>
        <w:t xml:space="preserve">Группа:   </w:t>
      </w:r>
      <w:proofErr w:type="gramEnd"/>
      <w:r w:rsidRPr="001A2635">
        <w:rPr>
          <w:bCs/>
          <w:sz w:val="28"/>
          <w:szCs w:val="28"/>
          <w:u w:val="single"/>
        </w:rPr>
        <w:t xml:space="preserve">НФИ-бд-03-19                                 </w:t>
      </w:r>
      <w:r w:rsidRPr="001A2635">
        <w:rPr>
          <w:bCs/>
          <w:sz w:val="28"/>
          <w:szCs w:val="28"/>
        </w:rPr>
        <w:t xml:space="preserve">  </w:t>
      </w:r>
    </w:p>
    <w:p w14:paraId="1476A68D" w14:textId="77777777" w:rsidR="00A61EF7" w:rsidRPr="001A2635" w:rsidRDefault="00A61EF7" w:rsidP="00A61EF7">
      <w:pPr>
        <w:spacing w:line="360" w:lineRule="auto"/>
        <w:rPr>
          <w:sz w:val="28"/>
          <w:szCs w:val="28"/>
        </w:rPr>
      </w:pPr>
    </w:p>
    <w:p w14:paraId="26E03608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02859D56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</w:p>
    <w:p w14:paraId="5AF1AA35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  <w:r w:rsidRPr="001A2635">
        <w:rPr>
          <w:b/>
          <w:sz w:val="28"/>
          <w:szCs w:val="28"/>
        </w:rPr>
        <w:t>МОСКВА</w:t>
      </w:r>
    </w:p>
    <w:p w14:paraId="041B956B" w14:textId="77777777" w:rsidR="00A61EF7" w:rsidRPr="001A2635" w:rsidRDefault="00A61EF7" w:rsidP="00A61EF7">
      <w:pPr>
        <w:spacing w:line="360" w:lineRule="auto"/>
        <w:jc w:val="center"/>
        <w:rPr>
          <w:sz w:val="28"/>
          <w:szCs w:val="28"/>
        </w:rPr>
      </w:pPr>
      <w:r w:rsidRPr="001A2635">
        <w:rPr>
          <w:sz w:val="28"/>
          <w:szCs w:val="28"/>
        </w:rPr>
        <w:t>20</w:t>
      </w:r>
      <w:r w:rsidRPr="001A2635">
        <w:rPr>
          <w:sz w:val="28"/>
          <w:szCs w:val="28"/>
          <w:u w:val="single"/>
        </w:rPr>
        <w:t>2</w:t>
      </w:r>
      <w:r w:rsidRPr="005908FE">
        <w:rPr>
          <w:sz w:val="28"/>
          <w:szCs w:val="28"/>
          <w:u w:val="single"/>
        </w:rPr>
        <w:t>2</w:t>
      </w:r>
      <w:r w:rsidRPr="001A2635">
        <w:rPr>
          <w:sz w:val="28"/>
          <w:szCs w:val="28"/>
        </w:rPr>
        <w:t xml:space="preserve"> г.</w:t>
      </w:r>
    </w:p>
    <w:p w14:paraId="1AA87391" w14:textId="07A4EF22" w:rsidR="00812FD8" w:rsidRDefault="00812FD8" w:rsidP="00812FD8">
      <w:r>
        <w:lastRenderedPageBreak/>
        <w:t>Цель работы:</w:t>
      </w:r>
    </w:p>
    <w:p w14:paraId="313FCC0A" w14:textId="262967F8" w:rsidR="00BF10C9" w:rsidRDefault="00812FD8" w:rsidP="00812FD8">
      <w:r>
        <w:t>Получение навыков настройки VPN-туннеля через незащищённое Интернет-соединение.</w:t>
      </w:r>
    </w:p>
    <w:p w14:paraId="1D8658AE" w14:textId="77777777" w:rsidR="00812FD8" w:rsidRDefault="00812FD8" w:rsidP="00812FD8"/>
    <w:p w14:paraId="31B1CD2E" w14:textId="551F36B3" w:rsidR="00812FD8" w:rsidRDefault="00812FD8" w:rsidP="00812FD8">
      <w:r>
        <w:t>Задание</w:t>
      </w:r>
      <w:r w:rsidR="0016132D">
        <w:t>:</w:t>
      </w:r>
    </w:p>
    <w:p w14:paraId="282B7A0C" w14:textId="29825C54" w:rsidR="00812FD8" w:rsidRDefault="00812FD8" w:rsidP="0016132D">
      <w:r>
        <w:t>Настроить VPN-туннель между сетью Университета г. Пиза (Италия) и сетью «Донская» в г. Москва</w:t>
      </w:r>
    </w:p>
    <w:p w14:paraId="091CBA31" w14:textId="2E1F9BB4" w:rsidR="0016132D" w:rsidRDefault="0016132D" w:rsidP="0016132D"/>
    <w:p w14:paraId="3719DFAB" w14:textId="77777777" w:rsidR="0016132D" w:rsidRDefault="0016132D" w:rsidP="00572092">
      <w:pPr>
        <w:jc w:val="center"/>
      </w:pPr>
      <w:r>
        <w:t>Последовательность выполнения работы</w:t>
      </w:r>
    </w:p>
    <w:p w14:paraId="76A66594" w14:textId="3D857DB1" w:rsidR="0016132D" w:rsidRDefault="0016132D" w:rsidP="0016132D">
      <w:r>
        <w:t>1. Я разместила в рабочей области проекта в соответствии с модельными предположениями оборудование для сети Университета г. Пиза.</w:t>
      </w:r>
    </w:p>
    <w:p w14:paraId="4533B2F6" w14:textId="05493663" w:rsidR="0016132D" w:rsidRDefault="00A1102A" w:rsidP="0016132D">
      <w:r>
        <w:rPr>
          <w:noProof/>
        </w:rPr>
        <w:drawing>
          <wp:inline distT="0" distB="0" distL="0" distR="0" wp14:anchorId="64B8147B" wp14:editId="6DF4C4B4">
            <wp:extent cx="5940425" cy="37128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EBED" w14:textId="156E0B71" w:rsidR="0016132D" w:rsidRDefault="0016132D" w:rsidP="0016132D">
      <w:r>
        <w:t>Рисунок 1. Схема сети.</w:t>
      </w:r>
    </w:p>
    <w:p w14:paraId="6893E363" w14:textId="40513EB0" w:rsidR="0016132D" w:rsidRDefault="0016132D" w:rsidP="0016132D">
      <w:r>
        <w:t>2. В физической рабочей области проекта создала город Пиза, здание Университета г. Пиза. Переместила туда соответствующее оборудование.</w:t>
      </w:r>
    </w:p>
    <w:p w14:paraId="07DEB9B6" w14:textId="3776F4AD" w:rsidR="0016132D" w:rsidRDefault="0010203F" w:rsidP="0016132D">
      <w:r>
        <w:rPr>
          <w:noProof/>
        </w:rPr>
        <w:lastRenderedPageBreak/>
        <w:drawing>
          <wp:inline distT="0" distB="0" distL="0" distR="0" wp14:anchorId="24116BB7" wp14:editId="41F5127E">
            <wp:extent cx="5940425" cy="37128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89FB" w14:textId="67E8173B" w:rsidR="0016132D" w:rsidRDefault="0016132D" w:rsidP="0016132D">
      <w:r>
        <w:t>Рисунок 2.</w:t>
      </w:r>
      <w:r w:rsidR="00F51A7C">
        <w:t xml:space="preserve"> Добавление города Пиза.</w:t>
      </w:r>
    </w:p>
    <w:p w14:paraId="231D704B" w14:textId="699574F3" w:rsidR="0016132D" w:rsidRDefault="00784E78" w:rsidP="0016132D">
      <w:r>
        <w:rPr>
          <w:noProof/>
        </w:rPr>
        <w:drawing>
          <wp:inline distT="0" distB="0" distL="0" distR="0" wp14:anchorId="25B481E5" wp14:editId="06926389">
            <wp:extent cx="5940425" cy="37128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ED35" w14:textId="635B97C3" w:rsidR="0016132D" w:rsidRPr="00F51A7C" w:rsidRDefault="0016132D" w:rsidP="0016132D">
      <w:r>
        <w:t>Рисунок 3.</w:t>
      </w:r>
      <w:r w:rsidR="00F51A7C">
        <w:t xml:space="preserve"> Добавление здания университета в городе Пиза.</w:t>
      </w:r>
    </w:p>
    <w:p w14:paraId="495176B9" w14:textId="66FC2FD6" w:rsidR="0016132D" w:rsidRDefault="00D6698D" w:rsidP="0016132D">
      <w:r>
        <w:rPr>
          <w:noProof/>
        </w:rPr>
        <w:lastRenderedPageBreak/>
        <w:drawing>
          <wp:inline distT="0" distB="0" distL="0" distR="0" wp14:anchorId="73C40C84" wp14:editId="64C193F9">
            <wp:extent cx="5940425" cy="34143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4367" w14:textId="599E3519" w:rsidR="0016132D" w:rsidRDefault="0016132D" w:rsidP="0016132D">
      <w:r>
        <w:t xml:space="preserve">Рисунок </w:t>
      </w:r>
      <w:proofErr w:type="gramStart"/>
      <w:r>
        <w:t>4.</w:t>
      </w:r>
      <w:r w:rsidR="00F51A7C">
        <w:t>Схема</w:t>
      </w:r>
      <w:proofErr w:type="gramEnd"/>
      <w:r w:rsidR="00F51A7C">
        <w:t xml:space="preserve"> устройств в университете города Пизы.</w:t>
      </w:r>
    </w:p>
    <w:p w14:paraId="760E187E" w14:textId="77777777" w:rsidR="0016132D" w:rsidRDefault="0016132D" w:rsidP="0016132D"/>
    <w:p w14:paraId="0C873A4A" w14:textId="79187803" w:rsidR="0016132D" w:rsidRDefault="0016132D" w:rsidP="0016132D">
      <w:r>
        <w:t>3. Сделала первоначальную настройку и настройку интерфейсов оборудования сети Университета г. Пиза.</w:t>
      </w:r>
    </w:p>
    <w:p w14:paraId="3AC10AFE" w14:textId="1ACF8E83" w:rsidR="0016132D" w:rsidRDefault="0016132D" w:rsidP="0016132D"/>
    <w:p w14:paraId="6F26A19A" w14:textId="77777777" w:rsidR="0016132D" w:rsidRPr="0016132D" w:rsidRDefault="0016132D" w:rsidP="0016132D">
      <w:pPr>
        <w:rPr>
          <w:lang w:val="en-US"/>
        </w:rPr>
      </w:pPr>
      <w:r w:rsidRPr="0016132D">
        <w:rPr>
          <w:lang w:val="en-US"/>
        </w:rPr>
        <w:t>pisa−unipi−gw−1&gt;enable</w:t>
      </w:r>
    </w:p>
    <w:p w14:paraId="38127A25" w14:textId="77777777" w:rsidR="0016132D" w:rsidRPr="0016132D" w:rsidRDefault="0016132D" w:rsidP="0016132D">
      <w:pPr>
        <w:rPr>
          <w:lang w:val="en-US"/>
        </w:rPr>
      </w:pPr>
      <w:r w:rsidRPr="0016132D">
        <w:rPr>
          <w:lang w:val="en-US"/>
        </w:rPr>
        <w:t>pisa−unipi−gw−1#configure terminal</w:t>
      </w:r>
    </w:p>
    <w:p w14:paraId="37E4B82E" w14:textId="77777777" w:rsidR="0016132D" w:rsidRPr="0016132D" w:rsidRDefault="0016132D" w:rsidP="0016132D">
      <w:pPr>
        <w:rPr>
          <w:lang w:val="en-US"/>
        </w:rPr>
      </w:pPr>
      <w:r w:rsidRPr="0016132D">
        <w:rPr>
          <w:lang w:val="en-US"/>
        </w:rPr>
        <w:t xml:space="preserve">pisa−unipi−gw−1(config)#line </w:t>
      </w:r>
      <w:proofErr w:type="spellStart"/>
      <w:r w:rsidRPr="0016132D">
        <w:rPr>
          <w:lang w:val="en-US"/>
        </w:rPr>
        <w:t>vty</w:t>
      </w:r>
      <w:proofErr w:type="spellEnd"/>
      <w:r w:rsidRPr="0016132D">
        <w:rPr>
          <w:lang w:val="en-US"/>
        </w:rPr>
        <w:t xml:space="preserve"> 0 4</w:t>
      </w:r>
    </w:p>
    <w:p w14:paraId="5C7A9546" w14:textId="77777777" w:rsidR="0016132D" w:rsidRPr="0016132D" w:rsidRDefault="0016132D" w:rsidP="0016132D">
      <w:pPr>
        <w:rPr>
          <w:lang w:val="en-US"/>
        </w:rPr>
      </w:pPr>
      <w:r w:rsidRPr="0016132D">
        <w:rPr>
          <w:lang w:val="en-US"/>
        </w:rPr>
        <w:t>pisa−unipi−gw−1(config−</w:t>
      </w:r>
      <w:proofErr w:type="gramStart"/>
      <w:r w:rsidRPr="0016132D">
        <w:rPr>
          <w:lang w:val="en-US"/>
        </w:rPr>
        <w:t>line)#</w:t>
      </w:r>
      <w:proofErr w:type="gramEnd"/>
      <w:r w:rsidRPr="0016132D">
        <w:rPr>
          <w:lang w:val="en-US"/>
        </w:rPr>
        <w:t>password cisco</w:t>
      </w:r>
    </w:p>
    <w:p w14:paraId="65BD9317" w14:textId="77777777" w:rsidR="0016132D" w:rsidRPr="0016132D" w:rsidRDefault="0016132D" w:rsidP="0016132D">
      <w:pPr>
        <w:rPr>
          <w:lang w:val="en-US"/>
        </w:rPr>
      </w:pPr>
      <w:r w:rsidRPr="0016132D">
        <w:rPr>
          <w:lang w:val="en-US"/>
        </w:rPr>
        <w:t>pisa−unipi−gw−1(config−</w:t>
      </w:r>
      <w:proofErr w:type="gramStart"/>
      <w:r w:rsidRPr="0016132D">
        <w:rPr>
          <w:lang w:val="en-US"/>
        </w:rPr>
        <w:t>line)#</w:t>
      </w:r>
      <w:proofErr w:type="gramEnd"/>
      <w:r w:rsidRPr="0016132D">
        <w:rPr>
          <w:lang w:val="en-US"/>
        </w:rPr>
        <w:t>login</w:t>
      </w:r>
    </w:p>
    <w:p w14:paraId="34C0D271" w14:textId="77777777" w:rsidR="0016132D" w:rsidRPr="0016132D" w:rsidRDefault="0016132D" w:rsidP="0016132D">
      <w:pPr>
        <w:rPr>
          <w:lang w:val="en-US"/>
        </w:rPr>
      </w:pPr>
      <w:r w:rsidRPr="0016132D">
        <w:rPr>
          <w:lang w:val="en-US"/>
        </w:rPr>
        <w:t>pisa−unipi−gw−1(config−</w:t>
      </w:r>
      <w:proofErr w:type="gramStart"/>
      <w:r w:rsidRPr="0016132D">
        <w:rPr>
          <w:lang w:val="en-US"/>
        </w:rPr>
        <w:t>line)#</w:t>
      </w:r>
      <w:proofErr w:type="gramEnd"/>
      <w:r w:rsidRPr="0016132D">
        <w:rPr>
          <w:lang w:val="en-US"/>
        </w:rPr>
        <w:t>exit</w:t>
      </w:r>
    </w:p>
    <w:p w14:paraId="645600E8" w14:textId="77777777" w:rsidR="0016132D" w:rsidRPr="0016132D" w:rsidRDefault="0016132D" w:rsidP="0016132D">
      <w:pPr>
        <w:rPr>
          <w:lang w:val="en-US"/>
        </w:rPr>
      </w:pPr>
      <w:r w:rsidRPr="0016132D">
        <w:rPr>
          <w:lang w:val="en-US"/>
        </w:rPr>
        <w:t>pisa−unipi−gw−1(config)#line console 0</w:t>
      </w:r>
    </w:p>
    <w:p w14:paraId="526DA58A" w14:textId="77777777" w:rsidR="0016132D" w:rsidRPr="0016132D" w:rsidRDefault="0016132D" w:rsidP="0016132D">
      <w:pPr>
        <w:rPr>
          <w:lang w:val="en-US"/>
        </w:rPr>
      </w:pPr>
      <w:r w:rsidRPr="0016132D">
        <w:rPr>
          <w:lang w:val="en-US"/>
        </w:rPr>
        <w:t>pisa−unipi−gw−1(config−</w:t>
      </w:r>
      <w:proofErr w:type="gramStart"/>
      <w:r w:rsidRPr="0016132D">
        <w:rPr>
          <w:lang w:val="en-US"/>
        </w:rPr>
        <w:t>line)#</w:t>
      </w:r>
      <w:proofErr w:type="gramEnd"/>
      <w:r w:rsidRPr="0016132D">
        <w:rPr>
          <w:lang w:val="en-US"/>
        </w:rPr>
        <w:t>password cisco</w:t>
      </w:r>
    </w:p>
    <w:p w14:paraId="53747021" w14:textId="77777777" w:rsidR="0016132D" w:rsidRPr="0016132D" w:rsidRDefault="0016132D" w:rsidP="0016132D">
      <w:pPr>
        <w:rPr>
          <w:lang w:val="en-US"/>
        </w:rPr>
      </w:pPr>
      <w:r w:rsidRPr="0016132D">
        <w:rPr>
          <w:lang w:val="en-US"/>
        </w:rPr>
        <w:t>pisa−unipi−gw−1(config−</w:t>
      </w:r>
      <w:proofErr w:type="gramStart"/>
      <w:r w:rsidRPr="0016132D">
        <w:rPr>
          <w:lang w:val="en-US"/>
        </w:rPr>
        <w:t>line)#</w:t>
      </w:r>
      <w:proofErr w:type="gramEnd"/>
      <w:r w:rsidRPr="0016132D">
        <w:rPr>
          <w:lang w:val="en-US"/>
        </w:rPr>
        <w:t>login</w:t>
      </w:r>
    </w:p>
    <w:p w14:paraId="34FE8964" w14:textId="77777777" w:rsidR="0016132D" w:rsidRPr="0016132D" w:rsidRDefault="0016132D" w:rsidP="0016132D">
      <w:pPr>
        <w:rPr>
          <w:lang w:val="en-US"/>
        </w:rPr>
      </w:pPr>
      <w:r w:rsidRPr="0016132D">
        <w:rPr>
          <w:lang w:val="en-US"/>
        </w:rPr>
        <w:t>pisa−unipi−gw−1(config−</w:t>
      </w:r>
      <w:proofErr w:type="gramStart"/>
      <w:r w:rsidRPr="0016132D">
        <w:rPr>
          <w:lang w:val="en-US"/>
        </w:rPr>
        <w:t>line)#</w:t>
      </w:r>
      <w:proofErr w:type="gramEnd"/>
      <w:r w:rsidRPr="0016132D">
        <w:rPr>
          <w:lang w:val="en-US"/>
        </w:rPr>
        <w:t>exit</w:t>
      </w:r>
    </w:p>
    <w:p w14:paraId="23E98E48" w14:textId="77777777" w:rsidR="0016132D" w:rsidRPr="0016132D" w:rsidRDefault="0016132D" w:rsidP="0016132D">
      <w:pPr>
        <w:rPr>
          <w:lang w:val="en-US"/>
        </w:rPr>
      </w:pPr>
      <w:r w:rsidRPr="0016132D">
        <w:rPr>
          <w:lang w:val="en-US"/>
        </w:rPr>
        <w:t>pisa−unipi−gw−1(config)#enable secret cisco</w:t>
      </w:r>
    </w:p>
    <w:p w14:paraId="52042889" w14:textId="77777777" w:rsidR="0016132D" w:rsidRPr="0016132D" w:rsidRDefault="0016132D" w:rsidP="0016132D">
      <w:pPr>
        <w:rPr>
          <w:lang w:val="en-US"/>
        </w:rPr>
      </w:pPr>
      <w:r w:rsidRPr="0016132D">
        <w:rPr>
          <w:lang w:val="en-US"/>
        </w:rPr>
        <w:t>pisa−unipi−gw−1(config)#service password−encryption</w:t>
      </w:r>
    </w:p>
    <w:p w14:paraId="0493FB72" w14:textId="77777777" w:rsidR="0016132D" w:rsidRPr="0016132D" w:rsidRDefault="0016132D" w:rsidP="0016132D">
      <w:pPr>
        <w:rPr>
          <w:lang w:val="en-US"/>
        </w:rPr>
      </w:pPr>
      <w:r w:rsidRPr="0016132D">
        <w:rPr>
          <w:lang w:val="en-US"/>
        </w:rPr>
        <w:t>pisa−unipi−gw−1(config)#username admin privilege 1 secret cisco</w:t>
      </w:r>
    </w:p>
    <w:p w14:paraId="3C21F891" w14:textId="77777777" w:rsidR="0016132D" w:rsidRPr="0016132D" w:rsidRDefault="0016132D" w:rsidP="0016132D">
      <w:pPr>
        <w:rPr>
          <w:lang w:val="en-US"/>
        </w:rPr>
      </w:pPr>
      <w:r w:rsidRPr="0016132D">
        <w:rPr>
          <w:lang w:val="en-US"/>
        </w:rPr>
        <w:t>pisa−unipi−gw−1(config)#ip domain−name unipi.edu</w:t>
      </w:r>
    </w:p>
    <w:p w14:paraId="7E499655" w14:textId="77777777" w:rsidR="0016132D" w:rsidRPr="0016132D" w:rsidRDefault="0016132D" w:rsidP="0016132D">
      <w:pPr>
        <w:rPr>
          <w:lang w:val="en-US"/>
        </w:rPr>
      </w:pPr>
      <w:r w:rsidRPr="0016132D">
        <w:rPr>
          <w:lang w:val="en-US"/>
        </w:rPr>
        <w:t xml:space="preserve">pisa−unipi−gw−1(config)#crypto key </w:t>
      </w:r>
      <w:proofErr w:type="gramStart"/>
      <w:r w:rsidRPr="0016132D">
        <w:rPr>
          <w:lang w:val="en-US"/>
        </w:rPr>
        <w:t>generate</w:t>
      </w:r>
      <w:proofErr w:type="gramEnd"/>
      <w:r w:rsidRPr="0016132D">
        <w:rPr>
          <w:lang w:val="en-US"/>
        </w:rPr>
        <w:t xml:space="preserve"> </w:t>
      </w:r>
      <w:proofErr w:type="spellStart"/>
      <w:r w:rsidRPr="0016132D">
        <w:rPr>
          <w:lang w:val="en-US"/>
        </w:rPr>
        <w:t>rsa</w:t>
      </w:r>
      <w:proofErr w:type="spellEnd"/>
    </w:p>
    <w:p w14:paraId="68193BE7" w14:textId="77777777" w:rsidR="0016132D" w:rsidRPr="0016132D" w:rsidRDefault="0016132D" w:rsidP="0016132D">
      <w:pPr>
        <w:rPr>
          <w:lang w:val="en-US"/>
        </w:rPr>
      </w:pPr>
      <w:r w:rsidRPr="0016132D">
        <w:rPr>
          <w:lang w:val="en-US"/>
        </w:rPr>
        <w:t xml:space="preserve">pisa−unipi−gw−1(config)#line </w:t>
      </w:r>
      <w:proofErr w:type="spellStart"/>
      <w:r w:rsidRPr="0016132D">
        <w:rPr>
          <w:lang w:val="en-US"/>
        </w:rPr>
        <w:t>vty</w:t>
      </w:r>
      <w:proofErr w:type="spellEnd"/>
      <w:r w:rsidRPr="0016132D">
        <w:rPr>
          <w:lang w:val="en-US"/>
        </w:rPr>
        <w:t xml:space="preserve"> 0 4</w:t>
      </w:r>
    </w:p>
    <w:p w14:paraId="279B0212" w14:textId="2ED7373B" w:rsidR="0016132D" w:rsidRPr="0016132D" w:rsidRDefault="0016132D" w:rsidP="0016132D">
      <w:pPr>
        <w:rPr>
          <w:lang w:val="en-US"/>
        </w:rPr>
      </w:pPr>
      <w:r w:rsidRPr="0016132D">
        <w:rPr>
          <w:lang w:val="en-US"/>
        </w:rPr>
        <w:t>pisa−unipi−gw−1(config−</w:t>
      </w:r>
      <w:proofErr w:type="gramStart"/>
      <w:r w:rsidRPr="0016132D">
        <w:rPr>
          <w:lang w:val="en-US"/>
        </w:rPr>
        <w:t>line)#</w:t>
      </w:r>
      <w:proofErr w:type="gramEnd"/>
      <w:r w:rsidRPr="0016132D">
        <w:rPr>
          <w:lang w:val="en-US"/>
        </w:rPr>
        <w:t xml:space="preserve">transport input </w:t>
      </w:r>
      <w:proofErr w:type="spellStart"/>
      <w:r w:rsidRPr="0016132D">
        <w:rPr>
          <w:lang w:val="en-US"/>
        </w:rPr>
        <w:t>ssh</w:t>
      </w:r>
      <w:proofErr w:type="spellEnd"/>
    </w:p>
    <w:p w14:paraId="43F71106" w14:textId="116E91FA" w:rsidR="0016132D" w:rsidRPr="0016132D" w:rsidRDefault="00010A9E" w:rsidP="0016132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E2D87E" wp14:editId="6E984E36">
            <wp:extent cx="5135422" cy="49821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6" t="4584" r="6628" b="9198"/>
                    <a:stretch/>
                  </pic:blipFill>
                  <pic:spPr bwMode="auto">
                    <a:xfrm>
                      <a:off x="0" y="0"/>
                      <a:ext cx="5136488" cy="4983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A8206" w14:textId="1391F962" w:rsidR="0016132D" w:rsidRDefault="0016132D" w:rsidP="0016132D">
      <w:r>
        <w:t>Рисунок 5.</w:t>
      </w:r>
      <w:r w:rsidRPr="0016132D">
        <w:t xml:space="preserve"> </w:t>
      </w:r>
      <w:r>
        <w:t>Первоначальная настройка маршрутизатора pisa-unipi-gw-1.</w:t>
      </w:r>
    </w:p>
    <w:p w14:paraId="6218D12F" w14:textId="25A15E6A" w:rsidR="0016132D" w:rsidRDefault="0016132D" w:rsidP="0016132D"/>
    <w:p w14:paraId="3912B0FC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pisa−unipi−sw−1&gt;enable</w:t>
      </w:r>
    </w:p>
    <w:p w14:paraId="1D1C903C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pisa−unipi−sw−1#configure terminal</w:t>
      </w:r>
    </w:p>
    <w:p w14:paraId="6BD61BB8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 xml:space="preserve">pisa−unipi−sw−1(config)#line </w:t>
      </w:r>
      <w:proofErr w:type="spellStart"/>
      <w:r w:rsidRPr="009B7736">
        <w:rPr>
          <w:lang w:val="en-US"/>
        </w:rPr>
        <w:t>vty</w:t>
      </w:r>
      <w:proofErr w:type="spellEnd"/>
      <w:r w:rsidRPr="009B7736">
        <w:rPr>
          <w:lang w:val="en-US"/>
        </w:rPr>
        <w:t xml:space="preserve"> 0 4</w:t>
      </w:r>
    </w:p>
    <w:p w14:paraId="0FF25E74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pisa−unipi−sw−1(config−</w:t>
      </w:r>
      <w:proofErr w:type="gramStart"/>
      <w:r w:rsidRPr="009B7736">
        <w:rPr>
          <w:lang w:val="en-US"/>
        </w:rPr>
        <w:t>line)#</w:t>
      </w:r>
      <w:proofErr w:type="gramEnd"/>
      <w:r w:rsidRPr="009B7736">
        <w:rPr>
          <w:lang w:val="en-US"/>
        </w:rPr>
        <w:t>password cisco</w:t>
      </w:r>
    </w:p>
    <w:p w14:paraId="601E3E50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pisa−unipi−sw−1(config−</w:t>
      </w:r>
      <w:proofErr w:type="gramStart"/>
      <w:r w:rsidRPr="009B7736">
        <w:rPr>
          <w:lang w:val="en-US"/>
        </w:rPr>
        <w:t>line)#</w:t>
      </w:r>
      <w:proofErr w:type="gramEnd"/>
      <w:r w:rsidRPr="009B7736">
        <w:rPr>
          <w:lang w:val="en-US"/>
        </w:rPr>
        <w:t>login</w:t>
      </w:r>
    </w:p>
    <w:p w14:paraId="0349696B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pisa−unipi−sw−1(config−</w:t>
      </w:r>
      <w:proofErr w:type="gramStart"/>
      <w:r w:rsidRPr="009B7736">
        <w:rPr>
          <w:lang w:val="en-US"/>
        </w:rPr>
        <w:t>line)#</w:t>
      </w:r>
      <w:proofErr w:type="gramEnd"/>
      <w:r w:rsidRPr="009B7736">
        <w:rPr>
          <w:lang w:val="en-US"/>
        </w:rPr>
        <w:t>exit</w:t>
      </w:r>
    </w:p>
    <w:p w14:paraId="325DE5FE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pisa−unipi−sw−1(config)#line console 0</w:t>
      </w:r>
    </w:p>
    <w:p w14:paraId="574D1CFD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pisa−unipi−sw−1(config−</w:t>
      </w:r>
      <w:proofErr w:type="gramStart"/>
      <w:r w:rsidRPr="009B7736">
        <w:rPr>
          <w:lang w:val="en-US"/>
        </w:rPr>
        <w:t>line)#</w:t>
      </w:r>
      <w:proofErr w:type="gramEnd"/>
      <w:r w:rsidRPr="009B7736">
        <w:rPr>
          <w:lang w:val="en-US"/>
        </w:rPr>
        <w:t>password cisco</w:t>
      </w:r>
    </w:p>
    <w:p w14:paraId="445DECFA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pisa−unipi−sw−1(config−</w:t>
      </w:r>
      <w:proofErr w:type="gramStart"/>
      <w:r w:rsidRPr="009B7736">
        <w:rPr>
          <w:lang w:val="en-US"/>
        </w:rPr>
        <w:t>line)#</w:t>
      </w:r>
      <w:proofErr w:type="gramEnd"/>
      <w:r w:rsidRPr="009B7736">
        <w:rPr>
          <w:lang w:val="en-US"/>
        </w:rPr>
        <w:t>login</w:t>
      </w:r>
    </w:p>
    <w:p w14:paraId="62590F35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pisa−unipi−sw−1(config−</w:t>
      </w:r>
      <w:proofErr w:type="gramStart"/>
      <w:r w:rsidRPr="009B7736">
        <w:rPr>
          <w:lang w:val="en-US"/>
        </w:rPr>
        <w:t>line)#</w:t>
      </w:r>
      <w:proofErr w:type="gramEnd"/>
      <w:r w:rsidRPr="009B7736">
        <w:rPr>
          <w:lang w:val="en-US"/>
        </w:rPr>
        <w:t>exit</w:t>
      </w:r>
    </w:p>
    <w:p w14:paraId="3AAFC7E6" w14:textId="308952D9" w:rsidR="0016132D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pisa−unipi−sw−1(config)#enable secret cisco</w:t>
      </w:r>
    </w:p>
    <w:p w14:paraId="756C7368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pisa−unipi−sw−1(config)#service password−encryption</w:t>
      </w:r>
    </w:p>
    <w:p w14:paraId="5C945FD4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pisa−unipi−sw−1(config)#username admin privilege 1 secret cisco</w:t>
      </w:r>
    </w:p>
    <w:p w14:paraId="432D3C61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pisa−unipi−sw−1(config)#ip domain−name unipi.edu</w:t>
      </w:r>
    </w:p>
    <w:p w14:paraId="39723273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 xml:space="preserve">pisa−unipi−sw−1(config)#crypto key </w:t>
      </w:r>
      <w:proofErr w:type="gramStart"/>
      <w:r w:rsidRPr="009B7736">
        <w:rPr>
          <w:lang w:val="en-US"/>
        </w:rPr>
        <w:t>generate</w:t>
      </w:r>
      <w:proofErr w:type="gramEnd"/>
      <w:r w:rsidRPr="009B7736">
        <w:rPr>
          <w:lang w:val="en-US"/>
        </w:rPr>
        <w:t xml:space="preserve"> </w:t>
      </w:r>
      <w:proofErr w:type="spellStart"/>
      <w:r w:rsidRPr="009B7736">
        <w:rPr>
          <w:lang w:val="en-US"/>
        </w:rPr>
        <w:t>rsa</w:t>
      </w:r>
      <w:proofErr w:type="spellEnd"/>
    </w:p>
    <w:p w14:paraId="6D063E1E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 xml:space="preserve">pisa−unipi−sw−1(config)#line </w:t>
      </w:r>
      <w:proofErr w:type="spellStart"/>
      <w:r w:rsidRPr="009B7736">
        <w:rPr>
          <w:lang w:val="en-US"/>
        </w:rPr>
        <w:t>vty</w:t>
      </w:r>
      <w:proofErr w:type="spellEnd"/>
      <w:r w:rsidRPr="009B7736">
        <w:rPr>
          <w:lang w:val="en-US"/>
        </w:rPr>
        <w:t xml:space="preserve"> 0 4</w:t>
      </w:r>
    </w:p>
    <w:p w14:paraId="1F3C29CC" w14:textId="7C15E043" w:rsid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pisa−unipi−sw−1(config−</w:t>
      </w:r>
      <w:proofErr w:type="gramStart"/>
      <w:r w:rsidRPr="009B7736">
        <w:rPr>
          <w:lang w:val="en-US"/>
        </w:rPr>
        <w:t>line)#</w:t>
      </w:r>
      <w:proofErr w:type="gramEnd"/>
      <w:r w:rsidRPr="009B7736">
        <w:rPr>
          <w:lang w:val="en-US"/>
        </w:rPr>
        <w:t xml:space="preserve">transport input </w:t>
      </w:r>
      <w:proofErr w:type="spellStart"/>
      <w:r w:rsidRPr="009B7736">
        <w:rPr>
          <w:lang w:val="en-US"/>
        </w:rPr>
        <w:t>ssh</w:t>
      </w:r>
      <w:proofErr w:type="spellEnd"/>
    </w:p>
    <w:p w14:paraId="6E49655F" w14:textId="1A1107BC" w:rsidR="009B7736" w:rsidRPr="009B7736" w:rsidRDefault="00482DF8" w:rsidP="009B773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62695A" wp14:editId="11732857">
            <wp:extent cx="5940425" cy="57632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BB31" w14:textId="3034479F" w:rsidR="0016132D" w:rsidRDefault="0016132D" w:rsidP="0016132D">
      <w:r>
        <w:t>Рисунок 6.</w:t>
      </w:r>
      <w:r w:rsidRPr="0016132D">
        <w:t xml:space="preserve"> </w:t>
      </w:r>
      <w:r>
        <w:t xml:space="preserve">Первоначальная настройка </w:t>
      </w:r>
      <w:r w:rsidRPr="0016132D">
        <w:t>коммутатора pisa-unipi-sw-1</w:t>
      </w:r>
      <w:r>
        <w:t>.</w:t>
      </w:r>
    </w:p>
    <w:p w14:paraId="2C7AEAA3" w14:textId="60AC7839" w:rsidR="0016132D" w:rsidRDefault="0016132D" w:rsidP="0016132D"/>
    <w:p w14:paraId="401F3C11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pisa−unipi−gw−1&gt;enable</w:t>
      </w:r>
    </w:p>
    <w:p w14:paraId="09502368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pisa−unipi−gw−1#configure terminal</w:t>
      </w:r>
    </w:p>
    <w:p w14:paraId="626B0E57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pisa−unipi−gw−1(config)#interface f0/0</w:t>
      </w:r>
    </w:p>
    <w:p w14:paraId="40121D56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pisa−unipi−gw−1(config−</w:t>
      </w:r>
      <w:proofErr w:type="gramStart"/>
      <w:r w:rsidRPr="009B7736">
        <w:rPr>
          <w:lang w:val="en-US"/>
        </w:rPr>
        <w:t>if)#</w:t>
      </w:r>
      <w:proofErr w:type="gramEnd"/>
      <w:r w:rsidRPr="009B7736">
        <w:rPr>
          <w:lang w:val="en-US"/>
        </w:rPr>
        <w:t>no shutdown</w:t>
      </w:r>
    </w:p>
    <w:p w14:paraId="11FC3E24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pisa−unipi−gw−1(config−</w:t>
      </w:r>
      <w:proofErr w:type="gramStart"/>
      <w:r w:rsidRPr="009B7736">
        <w:rPr>
          <w:lang w:val="en-US"/>
        </w:rPr>
        <w:t>if)#</w:t>
      </w:r>
      <w:proofErr w:type="gramEnd"/>
      <w:r w:rsidRPr="009B7736">
        <w:rPr>
          <w:lang w:val="en-US"/>
        </w:rPr>
        <w:t>exit</w:t>
      </w:r>
    </w:p>
    <w:p w14:paraId="14E8B303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pisa−unipi−gw−1(config)#interface f0/0.401</w:t>
      </w:r>
    </w:p>
    <w:p w14:paraId="3E283BF4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pisa−unipi−gw−1(config−</w:t>
      </w:r>
      <w:proofErr w:type="spellStart"/>
      <w:proofErr w:type="gramStart"/>
      <w:r w:rsidRPr="009B7736">
        <w:rPr>
          <w:lang w:val="en-US"/>
        </w:rPr>
        <w:t>subif</w:t>
      </w:r>
      <w:proofErr w:type="spellEnd"/>
      <w:r w:rsidRPr="009B7736">
        <w:rPr>
          <w:lang w:val="en-US"/>
        </w:rPr>
        <w:t>)#</w:t>
      </w:r>
      <w:proofErr w:type="gramEnd"/>
      <w:r w:rsidRPr="009B7736">
        <w:rPr>
          <w:lang w:val="en-US"/>
        </w:rPr>
        <w:t>encapsulation dot1Q 401</w:t>
      </w:r>
    </w:p>
    <w:p w14:paraId="2890CC85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pisa−unipi−gw−1(config−</w:t>
      </w:r>
      <w:proofErr w:type="spellStart"/>
      <w:proofErr w:type="gramStart"/>
      <w:r w:rsidRPr="009B7736">
        <w:rPr>
          <w:lang w:val="en-US"/>
        </w:rPr>
        <w:t>subif</w:t>
      </w:r>
      <w:proofErr w:type="spellEnd"/>
      <w:r w:rsidRPr="009B7736">
        <w:rPr>
          <w:lang w:val="en-US"/>
        </w:rPr>
        <w:t>)#</w:t>
      </w:r>
      <w:proofErr w:type="gramEnd"/>
      <w:r w:rsidRPr="009B7736">
        <w:rPr>
          <w:lang w:val="en-US"/>
        </w:rPr>
        <w:t>ip address 10.131.0.1 255.255.255.0</w:t>
      </w:r>
    </w:p>
    <w:p w14:paraId="5602CBBA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pisa−unipi−gw−1(config−</w:t>
      </w:r>
      <w:proofErr w:type="spellStart"/>
      <w:proofErr w:type="gramStart"/>
      <w:r w:rsidRPr="009B7736">
        <w:rPr>
          <w:lang w:val="en-US"/>
        </w:rPr>
        <w:t>subif</w:t>
      </w:r>
      <w:proofErr w:type="spellEnd"/>
      <w:r w:rsidRPr="009B7736">
        <w:rPr>
          <w:lang w:val="en-US"/>
        </w:rPr>
        <w:t>)#</w:t>
      </w:r>
      <w:proofErr w:type="gramEnd"/>
      <w:r w:rsidRPr="009B7736">
        <w:rPr>
          <w:lang w:val="en-US"/>
        </w:rPr>
        <w:t xml:space="preserve">description </w:t>
      </w:r>
      <w:proofErr w:type="spellStart"/>
      <w:r w:rsidRPr="009B7736">
        <w:rPr>
          <w:lang w:val="en-US"/>
        </w:rPr>
        <w:t>unipi</w:t>
      </w:r>
      <w:proofErr w:type="spellEnd"/>
      <w:r w:rsidRPr="009B7736">
        <w:rPr>
          <w:lang w:val="en-US"/>
        </w:rPr>
        <w:t>−main</w:t>
      </w:r>
    </w:p>
    <w:p w14:paraId="444E8E5D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pisa−unipi−gw−1(config−</w:t>
      </w:r>
      <w:proofErr w:type="spellStart"/>
      <w:proofErr w:type="gramStart"/>
      <w:r w:rsidRPr="009B7736">
        <w:rPr>
          <w:lang w:val="en-US"/>
        </w:rPr>
        <w:t>subif</w:t>
      </w:r>
      <w:proofErr w:type="spellEnd"/>
      <w:r w:rsidRPr="009B7736">
        <w:rPr>
          <w:lang w:val="en-US"/>
        </w:rPr>
        <w:t>)#</w:t>
      </w:r>
      <w:proofErr w:type="gramEnd"/>
      <w:r w:rsidRPr="009B7736">
        <w:rPr>
          <w:lang w:val="en-US"/>
        </w:rPr>
        <w:t>exit</w:t>
      </w:r>
    </w:p>
    <w:p w14:paraId="14B85FED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pisa−unipi−gw−1(config)#interface f0/1</w:t>
      </w:r>
    </w:p>
    <w:p w14:paraId="0044CE49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pisa−unipi−gw−1(config−</w:t>
      </w:r>
      <w:proofErr w:type="gramStart"/>
      <w:r w:rsidRPr="009B7736">
        <w:rPr>
          <w:lang w:val="en-US"/>
        </w:rPr>
        <w:t>if)#</w:t>
      </w:r>
      <w:proofErr w:type="gramEnd"/>
      <w:r w:rsidRPr="009B7736">
        <w:rPr>
          <w:lang w:val="en-US"/>
        </w:rPr>
        <w:t>no shutdown</w:t>
      </w:r>
    </w:p>
    <w:p w14:paraId="6AAA690F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pisa−unipi−gw−1(config−</w:t>
      </w:r>
      <w:proofErr w:type="gramStart"/>
      <w:r w:rsidRPr="009B7736">
        <w:rPr>
          <w:lang w:val="en-US"/>
        </w:rPr>
        <w:t>if)#</w:t>
      </w:r>
      <w:proofErr w:type="gramEnd"/>
      <w:r w:rsidRPr="009B7736">
        <w:rPr>
          <w:lang w:val="en-US"/>
        </w:rPr>
        <w:t>ip address 192.0.2.20 255.255.255.0</w:t>
      </w:r>
    </w:p>
    <w:p w14:paraId="268D5A8A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pisa−unipi−gw−1(config−</w:t>
      </w:r>
      <w:proofErr w:type="gramStart"/>
      <w:r w:rsidRPr="009B7736">
        <w:rPr>
          <w:lang w:val="en-US"/>
        </w:rPr>
        <w:t>if)#</w:t>
      </w:r>
      <w:proofErr w:type="gramEnd"/>
      <w:r w:rsidRPr="009B7736">
        <w:rPr>
          <w:lang w:val="en-US"/>
        </w:rPr>
        <w:t>description internet</w:t>
      </w:r>
    </w:p>
    <w:p w14:paraId="17D72C30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pisa−unipi−gw−1(config−</w:t>
      </w:r>
      <w:proofErr w:type="gramStart"/>
      <w:r w:rsidRPr="009B7736">
        <w:rPr>
          <w:lang w:val="en-US"/>
        </w:rPr>
        <w:t>if)#</w:t>
      </w:r>
      <w:proofErr w:type="gramEnd"/>
      <w:r w:rsidRPr="009B7736">
        <w:rPr>
          <w:lang w:val="en-US"/>
        </w:rPr>
        <w:t>exit</w:t>
      </w:r>
    </w:p>
    <w:p w14:paraId="538D1E43" w14:textId="79728FB5" w:rsidR="0016132D" w:rsidRDefault="009B7736" w:rsidP="009B7736">
      <w:pPr>
        <w:rPr>
          <w:lang w:val="en-US"/>
        </w:rPr>
      </w:pPr>
      <w:r w:rsidRPr="009B7736">
        <w:rPr>
          <w:lang w:val="en-US"/>
        </w:rPr>
        <w:t>pisa−unipi−gw−1(config)#ip route 0.0.0.0 0.0.0.0 192.0.2.1</w:t>
      </w:r>
    </w:p>
    <w:p w14:paraId="3B000253" w14:textId="511EA1E6" w:rsidR="009B7736" w:rsidRPr="009B7736" w:rsidRDefault="002E022C" w:rsidP="009B773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35D60A" wp14:editId="5C8521BD">
            <wp:extent cx="5940425" cy="52247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4028" w14:textId="2F869C16" w:rsidR="009B7736" w:rsidRDefault="009B7736" w:rsidP="009B7736">
      <w:r>
        <w:t>Рисунок 7.</w:t>
      </w:r>
      <w:r w:rsidRPr="0016132D">
        <w:t xml:space="preserve"> </w:t>
      </w:r>
      <w:r w:rsidRPr="009B7736">
        <w:t xml:space="preserve">Настройка интерфейсов маршрутизатора </w:t>
      </w:r>
      <w:proofErr w:type="spellStart"/>
      <w:r w:rsidRPr="009B7736">
        <w:rPr>
          <w:lang w:val="en-US"/>
        </w:rPr>
        <w:t>pisa</w:t>
      </w:r>
      <w:proofErr w:type="spellEnd"/>
      <w:r w:rsidRPr="009B7736">
        <w:t>-</w:t>
      </w:r>
      <w:proofErr w:type="spellStart"/>
      <w:r w:rsidRPr="009B7736">
        <w:rPr>
          <w:lang w:val="en-US"/>
        </w:rPr>
        <w:t>unipi</w:t>
      </w:r>
      <w:proofErr w:type="spellEnd"/>
      <w:r w:rsidRPr="009B7736">
        <w:t>-</w:t>
      </w:r>
      <w:proofErr w:type="spellStart"/>
      <w:r w:rsidRPr="009B7736">
        <w:rPr>
          <w:lang w:val="en-US"/>
        </w:rPr>
        <w:t>gw</w:t>
      </w:r>
      <w:proofErr w:type="spellEnd"/>
      <w:r w:rsidRPr="009B7736">
        <w:t>-1</w:t>
      </w:r>
      <w:r>
        <w:t>.</w:t>
      </w:r>
    </w:p>
    <w:p w14:paraId="5A1ECCA9" w14:textId="77777777" w:rsidR="009B7736" w:rsidRDefault="009B7736" w:rsidP="009B7736"/>
    <w:p w14:paraId="1FF4ED5C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pisa−unipi−sw−1&gt;enable</w:t>
      </w:r>
    </w:p>
    <w:p w14:paraId="124295C0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pisa−unipi−sw−1#configure terminal</w:t>
      </w:r>
    </w:p>
    <w:p w14:paraId="1F77AA7D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pisa−unipi−sw−1(config)#interface f0/24</w:t>
      </w:r>
    </w:p>
    <w:p w14:paraId="4CD438AE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pisa−unipi−sw−1(config−</w:t>
      </w:r>
      <w:proofErr w:type="gramStart"/>
      <w:r w:rsidRPr="009B7736">
        <w:rPr>
          <w:lang w:val="en-US"/>
        </w:rPr>
        <w:t>if)#</w:t>
      </w:r>
      <w:proofErr w:type="gramEnd"/>
      <w:r w:rsidRPr="009B7736">
        <w:rPr>
          <w:lang w:val="en-US"/>
        </w:rPr>
        <w:t>switchport mode trunk</w:t>
      </w:r>
    </w:p>
    <w:p w14:paraId="048F38B1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pisa−unipi−sw−1(config−</w:t>
      </w:r>
      <w:proofErr w:type="gramStart"/>
      <w:r w:rsidRPr="009B7736">
        <w:rPr>
          <w:lang w:val="en-US"/>
        </w:rPr>
        <w:t>if)#</w:t>
      </w:r>
      <w:proofErr w:type="gramEnd"/>
      <w:r w:rsidRPr="009B7736">
        <w:rPr>
          <w:lang w:val="en-US"/>
        </w:rPr>
        <w:t>exit</w:t>
      </w:r>
    </w:p>
    <w:p w14:paraId="057E8ABD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pisa−unipi−sw−1(config)#interface f0/1</w:t>
      </w:r>
    </w:p>
    <w:p w14:paraId="629D1D1F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pisa−unipi−sw−1(config−</w:t>
      </w:r>
      <w:proofErr w:type="gramStart"/>
      <w:r w:rsidRPr="009B7736">
        <w:rPr>
          <w:lang w:val="en-US"/>
        </w:rPr>
        <w:t>if)#</w:t>
      </w:r>
      <w:proofErr w:type="gramEnd"/>
      <w:r w:rsidRPr="009B7736">
        <w:rPr>
          <w:lang w:val="en-US"/>
        </w:rPr>
        <w:t>switchport mode access</w:t>
      </w:r>
    </w:p>
    <w:p w14:paraId="40730B66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pisa−unipi−sw−1(config−</w:t>
      </w:r>
      <w:proofErr w:type="gramStart"/>
      <w:r w:rsidRPr="009B7736">
        <w:rPr>
          <w:lang w:val="en-US"/>
        </w:rPr>
        <w:t>if)#</w:t>
      </w:r>
      <w:proofErr w:type="gramEnd"/>
      <w:r w:rsidRPr="009B7736">
        <w:rPr>
          <w:lang w:val="en-US"/>
        </w:rPr>
        <w:t xml:space="preserve">switchport access </w:t>
      </w:r>
      <w:proofErr w:type="spellStart"/>
      <w:r w:rsidRPr="009B7736">
        <w:rPr>
          <w:lang w:val="en-US"/>
        </w:rPr>
        <w:t>vlan</w:t>
      </w:r>
      <w:proofErr w:type="spellEnd"/>
      <w:r w:rsidRPr="009B7736">
        <w:rPr>
          <w:lang w:val="en-US"/>
        </w:rPr>
        <w:t xml:space="preserve"> 401</w:t>
      </w:r>
    </w:p>
    <w:p w14:paraId="1889196E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pisa−unipi−sw−1(config−</w:t>
      </w:r>
      <w:proofErr w:type="gramStart"/>
      <w:r w:rsidRPr="009B7736">
        <w:rPr>
          <w:lang w:val="en-US"/>
        </w:rPr>
        <w:t>if)#</w:t>
      </w:r>
      <w:proofErr w:type="gramEnd"/>
      <w:r w:rsidRPr="009B7736">
        <w:rPr>
          <w:lang w:val="en-US"/>
        </w:rPr>
        <w:t>exit</w:t>
      </w:r>
    </w:p>
    <w:p w14:paraId="5EA14E7A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pisa−unipi−sw−1(config)#vlan 401</w:t>
      </w:r>
    </w:p>
    <w:p w14:paraId="6D4C7D07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pisa−unipi−sw−1(config−</w:t>
      </w:r>
      <w:proofErr w:type="spellStart"/>
      <w:proofErr w:type="gramStart"/>
      <w:r w:rsidRPr="009B7736">
        <w:rPr>
          <w:lang w:val="en-US"/>
        </w:rPr>
        <w:t>vlan</w:t>
      </w:r>
      <w:proofErr w:type="spellEnd"/>
      <w:r w:rsidRPr="009B7736">
        <w:rPr>
          <w:lang w:val="en-US"/>
        </w:rPr>
        <w:t>)#</w:t>
      </w:r>
      <w:proofErr w:type="gramEnd"/>
      <w:r w:rsidRPr="009B7736">
        <w:rPr>
          <w:lang w:val="en-US"/>
        </w:rPr>
        <w:t xml:space="preserve">name </w:t>
      </w:r>
      <w:proofErr w:type="spellStart"/>
      <w:r w:rsidRPr="009B7736">
        <w:rPr>
          <w:lang w:val="en-US"/>
        </w:rPr>
        <w:t>unipi</w:t>
      </w:r>
      <w:proofErr w:type="spellEnd"/>
      <w:r w:rsidRPr="009B7736">
        <w:rPr>
          <w:lang w:val="en-US"/>
        </w:rPr>
        <w:t>−main</w:t>
      </w:r>
    </w:p>
    <w:p w14:paraId="2A656629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pisa−unipi−sw−1(config−</w:t>
      </w:r>
      <w:proofErr w:type="spellStart"/>
      <w:proofErr w:type="gramStart"/>
      <w:r w:rsidRPr="009B7736">
        <w:rPr>
          <w:lang w:val="en-US"/>
        </w:rPr>
        <w:t>vlan</w:t>
      </w:r>
      <w:proofErr w:type="spellEnd"/>
      <w:r w:rsidRPr="009B7736">
        <w:rPr>
          <w:lang w:val="en-US"/>
        </w:rPr>
        <w:t>)#</w:t>
      </w:r>
      <w:proofErr w:type="gramEnd"/>
      <w:r w:rsidRPr="009B7736">
        <w:rPr>
          <w:lang w:val="en-US"/>
        </w:rPr>
        <w:t>exit</w:t>
      </w:r>
    </w:p>
    <w:p w14:paraId="0F0D0D09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pisa−unipi−sw−1(config)#interface vlan401</w:t>
      </w:r>
    </w:p>
    <w:p w14:paraId="02B9D975" w14:textId="77777777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pisa−unipi−sw−1(config−</w:t>
      </w:r>
      <w:proofErr w:type="gramStart"/>
      <w:r w:rsidRPr="009B7736">
        <w:rPr>
          <w:lang w:val="en-US"/>
        </w:rPr>
        <w:t>if)#</w:t>
      </w:r>
      <w:proofErr w:type="gramEnd"/>
      <w:r w:rsidRPr="009B7736">
        <w:rPr>
          <w:lang w:val="en-US"/>
        </w:rPr>
        <w:t>no shutdown</w:t>
      </w:r>
    </w:p>
    <w:p w14:paraId="45D437EE" w14:textId="6DB04421" w:rsidR="009B7736" w:rsidRPr="009B7736" w:rsidRDefault="009B7736" w:rsidP="009B7736">
      <w:pPr>
        <w:rPr>
          <w:lang w:val="en-US"/>
        </w:rPr>
      </w:pPr>
      <w:r w:rsidRPr="009B7736">
        <w:rPr>
          <w:lang w:val="en-US"/>
        </w:rPr>
        <w:t>pisa−unipi−sw−1(config−</w:t>
      </w:r>
      <w:proofErr w:type="gramStart"/>
      <w:r w:rsidRPr="009B7736">
        <w:rPr>
          <w:lang w:val="en-US"/>
        </w:rPr>
        <w:t>if)#</w:t>
      </w:r>
      <w:proofErr w:type="gramEnd"/>
      <w:r w:rsidRPr="009B7736">
        <w:rPr>
          <w:lang w:val="en-US"/>
        </w:rPr>
        <w:t>exit</w:t>
      </w:r>
    </w:p>
    <w:p w14:paraId="1E329AA7" w14:textId="163CE7EA" w:rsidR="009B7736" w:rsidRPr="009B7736" w:rsidRDefault="00A72E4E" w:rsidP="009B7736">
      <w:pPr>
        <w:rPr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999B5C7" wp14:editId="1DF9DBF4">
            <wp:extent cx="5940425" cy="59232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ED39" w14:textId="07E74B26" w:rsidR="009B7736" w:rsidRDefault="009B7736" w:rsidP="009B7736">
      <w:r>
        <w:t>Рисунок 8.</w:t>
      </w:r>
      <w:r w:rsidRPr="0016132D">
        <w:t xml:space="preserve"> </w:t>
      </w:r>
      <w:r w:rsidRPr="009B7736">
        <w:t xml:space="preserve">Настройка интерфейсов </w:t>
      </w:r>
      <w:r>
        <w:t>коммутатора pisa-unipi-sw-1.</w:t>
      </w:r>
    </w:p>
    <w:p w14:paraId="25B67515" w14:textId="77777777" w:rsidR="009B7736" w:rsidRDefault="009B7736" w:rsidP="009B7736"/>
    <w:p w14:paraId="0D81630F" w14:textId="77777777" w:rsidR="009B7736" w:rsidRPr="009B7736" w:rsidRDefault="009B7736" w:rsidP="009B7736"/>
    <w:p w14:paraId="3AD3DCE2" w14:textId="14D29D91" w:rsidR="0016132D" w:rsidRDefault="0016132D" w:rsidP="0016132D">
      <w:r>
        <w:t>4. Настро</w:t>
      </w:r>
      <w:r w:rsidR="00AB64F7">
        <w:t>ила</w:t>
      </w:r>
      <w:r>
        <w:t xml:space="preserve"> VPN на основе протокола GRE.</w:t>
      </w:r>
    </w:p>
    <w:p w14:paraId="0500C257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msk−donskaya−gw−1&gt;enable</w:t>
      </w:r>
    </w:p>
    <w:p w14:paraId="092C4300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msk−donskaya−gw−1#configure terminal</w:t>
      </w:r>
    </w:p>
    <w:p w14:paraId="0212FDBE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msk−donskaya−gw−1(config)#interface Tunnel0</w:t>
      </w:r>
    </w:p>
    <w:p w14:paraId="2D9D11FB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msk−donskaya−gw−1(config−</w:t>
      </w:r>
      <w:proofErr w:type="gramStart"/>
      <w:r w:rsidRPr="00AB64F7">
        <w:rPr>
          <w:lang w:val="en-US"/>
        </w:rPr>
        <w:t>if)#</w:t>
      </w:r>
      <w:proofErr w:type="gramEnd"/>
      <w:r w:rsidRPr="00AB64F7">
        <w:rPr>
          <w:lang w:val="en-US"/>
        </w:rPr>
        <w:t>ip address 10.128.255.253 255.255.255.252</w:t>
      </w:r>
    </w:p>
    <w:p w14:paraId="7DC78740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msk−donskaya−gw−1(config−</w:t>
      </w:r>
      <w:proofErr w:type="gramStart"/>
      <w:r w:rsidRPr="00AB64F7">
        <w:rPr>
          <w:lang w:val="en-US"/>
        </w:rPr>
        <w:t>if)#</w:t>
      </w:r>
      <w:proofErr w:type="gramEnd"/>
      <w:r w:rsidRPr="00AB64F7">
        <w:rPr>
          <w:lang w:val="en-US"/>
        </w:rPr>
        <w:t>tunnel source f0/1.4</w:t>
      </w:r>
    </w:p>
    <w:p w14:paraId="6A9C9483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msk−donskaya−gw−1(config−</w:t>
      </w:r>
      <w:proofErr w:type="gramStart"/>
      <w:r w:rsidRPr="00AB64F7">
        <w:rPr>
          <w:lang w:val="en-US"/>
        </w:rPr>
        <w:t>if)#</w:t>
      </w:r>
      <w:proofErr w:type="gramEnd"/>
      <w:r w:rsidRPr="00AB64F7">
        <w:rPr>
          <w:lang w:val="en-US"/>
        </w:rPr>
        <w:t>tunnel destination 192.0.2.20</w:t>
      </w:r>
    </w:p>
    <w:p w14:paraId="13FA65F2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msk−donskaya−gw−1(config−</w:t>
      </w:r>
      <w:proofErr w:type="gramStart"/>
      <w:r w:rsidRPr="00AB64F7">
        <w:rPr>
          <w:lang w:val="en-US"/>
        </w:rPr>
        <w:t>if)#</w:t>
      </w:r>
      <w:proofErr w:type="gramEnd"/>
      <w:r w:rsidRPr="00AB64F7">
        <w:rPr>
          <w:lang w:val="en-US"/>
        </w:rPr>
        <w:t>exit</w:t>
      </w:r>
    </w:p>
    <w:p w14:paraId="0825AE2A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msk−donskaya−gw−1(config)#interface loopback0</w:t>
      </w:r>
    </w:p>
    <w:p w14:paraId="28972C0B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msk−donskaya−gw−1(config−</w:t>
      </w:r>
      <w:proofErr w:type="gramStart"/>
      <w:r w:rsidRPr="00AB64F7">
        <w:rPr>
          <w:lang w:val="en-US"/>
        </w:rPr>
        <w:t>if)#</w:t>
      </w:r>
      <w:proofErr w:type="gramEnd"/>
      <w:r w:rsidRPr="00AB64F7">
        <w:rPr>
          <w:lang w:val="en-US"/>
        </w:rPr>
        <w:t>ip address 10.128.254.1 255.255.255.255</w:t>
      </w:r>
    </w:p>
    <w:p w14:paraId="4A8170F8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msk−donskaya−gw−1(config−</w:t>
      </w:r>
      <w:proofErr w:type="gramStart"/>
      <w:r w:rsidRPr="00AB64F7">
        <w:rPr>
          <w:lang w:val="en-US"/>
        </w:rPr>
        <w:t>if)#</w:t>
      </w:r>
      <w:proofErr w:type="gramEnd"/>
      <w:r w:rsidRPr="00AB64F7">
        <w:rPr>
          <w:lang w:val="en-US"/>
        </w:rPr>
        <w:t>exit</w:t>
      </w:r>
    </w:p>
    <w:p w14:paraId="62D7C52A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msk−donskaya−gw−1(config)#ip route 10.128.254.5 255.255.255.255 ←-</w:t>
      </w:r>
    </w:p>
    <w:p w14:paraId="6EF38D7A" w14:textId="12E4440B" w:rsidR="00AB64F7" w:rsidRDefault="00AB64F7" w:rsidP="00AB64F7">
      <w:r>
        <w:t>10.128.255.254</w:t>
      </w:r>
    </w:p>
    <w:p w14:paraId="5A131BC8" w14:textId="77D75936" w:rsidR="00AB64F7" w:rsidRDefault="00A73AFA" w:rsidP="00AB64F7">
      <w:r>
        <w:rPr>
          <w:noProof/>
        </w:rPr>
        <w:lastRenderedPageBreak/>
        <w:drawing>
          <wp:inline distT="0" distB="0" distL="0" distR="0" wp14:anchorId="1B86701E" wp14:editId="1EF11E98">
            <wp:extent cx="5940425" cy="57207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85E8" w14:textId="1AD59C71" w:rsidR="00AB64F7" w:rsidRDefault="00AB64F7" w:rsidP="00AB64F7">
      <w:r>
        <w:t xml:space="preserve">Рисунок 9. </w:t>
      </w:r>
      <w:r w:rsidRPr="00AB64F7">
        <w:t>Настройка маршрутизатора msk-donskaya-gw-1</w:t>
      </w:r>
      <w:r>
        <w:t>.</w:t>
      </w:r>
    </w:p>
    <w:p w14:paraId="0FDF4BC2" w14:textId="4F47F5AB" w:rsidR="00AB64F7" w:rsidRDefault="00AB64F7" w:rsidP="00AB64F7"/>
    <w:p w14:paraId="2D37C933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pisa−unipi−gw−1&gt;enable</w:t>
      </w:r>
    </w:p>
    <w:p w14:paraId="502E7A13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pisa−unipi−gw−1#configure terminal</w:t>
      </w:r>
    </w:p>
    <w:p w14:paraId="220E0EDC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pisa−unipi−gw−1(config)#interface Tunnel0</w:t>
      </w:r>
    </w:p>
    <w:p w14:paraId="105CCD3D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pisa−unipi−gw−1(config−</w:t>
      </w:r>
      <w:proofErr w:type="gramStart"/>
      <w:r w:rsidRPr="00AB64F7">
        <w:rPr>
          <w:lang w:val="en-US"/>
        </w:rPr>
        <w:t>if)#</w:t>
      </w:r>
      <w:proofErr w:type="gramEnd"/>
      <w:r w:rsidRPr="00AB64F7">
        <w:rPr>
          <w:lang w:val="en-US"/>
        </w:rPr>
        <w:t>ip address 10.128.255.254 255.255.255.252</w:t>
      </w:r>
    </w:p>
    <w:p w14:paraId="533A634B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pisa−unipi−gw−1(config−</w:t>
      </w:r>
      <w:proofErr w:type="gramStart"/>
      <w:r w:rsidRPr="00AB64F7">
        <w:rPr>
          <w:lang w:val="en-US"/>
        </w:rPr>
        <w:t>if)#</w:t>
      </w:r>
      <w:proofErr w:type="gramEnd"/>
      <w:r w:rsidRPr="00AB64F7">
        <w:rPr>
          <w:lang w:val="en-US"/>
        </w:rPr>
        <w:t>tunnel source f0/1</w:t>
      </w:r>
    </w:p>
    <w:p w14:paraId="02000EB0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pisa−inipi−gw−1(config−</w:t>
      </w:r>
      <w:proofErr w:type="gramStart"/>
      <w:r w:rsidRPr="00AB64F7">
        <w:rPr>
          <w:lang w:val="en-US"/>
        </w:rPr>
        <w:t>if)#</w:t>
      </w:r>
      <w:proofErr w:type="gramEnd"/>
      <w:r w:rsidRPr="00AB64F7">
        <w:rPr>
          <w:lang w:val="en-US"/>
        </w:rPr>
        <w:t>tunnel destination 198.51.100.2</w:t>
      </w:r>
    </w:p>
    <w:p w14:paraId="574032A1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pisa−unipi−gw−1(config−</w:t>
      </w:r>
      <w:proofErr w:type="gramStart"/>
      <w:r w:rsidRPr="00AB64F7">
        <w:rPr>
          <w:lang w:val="en-US"/>
        </w:rPr>
        <w:t>if)#</w:t>
      </w:r>
      <w:proofErr w:type="gramEnd"/>
      <w:r w:rsidRPr="00AB64F7">
        <w:rPr>
          <w:lang w:val="en-US"/>
        </w:rPr>
        <w:t>exit</w:t>
      </w:r>
    </w:p>
    <w:p w14:paraId="54E32946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pisa−unipi−gw−1(config)#interface loopback0</w:t>
      </w:r>
    </w:p>
    <w:p w14:paraId="29B34AA8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pisa−unipi−gw−1(config−</w:t>
      </w:r>
      <w:proofErr w:type="gramStart"/>
      <w:r w:rsidRPr="00AB64F7">
        <w:rPr>
          <w:lang w:val="en-US"/>
        </w:rPr>
        <w:t>if)#</w:t>
      </w:r>
      <w:proofErr w:type="gramEnd"/>
      <w:r w:rsidRPr="00AB64F7">
        <w:rPr>
          <w:lang w:val="en-US"/>
        </w:rPr>
        <w:t>ip address 10.128.254.5 255.255.255.255</w:t>
      </w:r>
    </w:p>
    <w:p w14:paraId="5E43DBE8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pisa−unipi−gw−1(config−</w:t>
      </w:r>
      <w:proofErr w:type="gramStart"/>
      <w:r w:rsidRPr="00AB64F7">
        <w:rPr>
          <w:lang w:val="en-US"/>
        </w:rPr>
        <w:t>if)#</w:t>
      </w:r>
      <w:proofErr w:type="gramEnd"/>
      <w:r w:rsidRPr="00AB64F7">
        <w:rPr>
          <w:lang w:val="en-US"/>
        </w:rPr>
        <w:t>exit</w:t>
      </w:r>
    </w:p>
    <w:p w14:paraId="6C583B0E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pisa−unipi−gw−1(config)#ip route 10.128.254.1 255.255.255.255 ←-</w:t>
      </w:r>
    </w:p>
    <w:p w14:paraId="0FDE77E2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10.128.255.253</w:t>
      </w:r>
    </w:p>
    <w:p w14:paraId="64A9CCE0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 xml:space="preserve">pisa−unipi−gw−1(config)#router </w:t>
      </w:r>
      <w:proofErr w:type="spellStart"/>
      <w:r w:rsidRPr="00AB64F7">
        <w:rPr>
          <w:lang w:val="en-US"/>
        </w:rPr>
        <w:t>ospf</w:t>
      </w:r>
      <w:proofErr w:type="spellEnd"/>
      <w:r w:rsidRPr="00AB64F7">
        <w:rPr>
          <w:lang w:val="en-US"/>
        </w:rPr>
        <w:t xml:space="preserve"> 1</w:t>
      </w:r>
    </w:p>
    <w:p w14:paraId="61259AEB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pisa−unipi−gw−1(config−</w:t>
      </w:r>
      <w:proofErr w:type="gramStart"/>
      <w:r w:rsidRPr="00AB64F7">
        <w:rPr>
          <w:lang w:val="en-US"/>
        </w:rPr>
        <w:t>router)#</w:t>
      </w:r>
      <w:proofErr w:type="gramEnd"/>
      <w:r w:rsidRPr="00AB64F7">
        <w:rPr>
          <w:lang w:val="en-US"/>
        </w:rPr>
        <w:t>router−id 10.128.254.5</w:t>
      </w:r>
    </w:p>
    <w:p w14:paraId="7AB518A3" w14:textId="77777777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pisa−unipi−gw−1(config−</w:t>
      </w:r>
      <w:proofErr w:type="gramStart"/>
      <w:r w:rsidRPr="00AB64F7">
        <w:rPr>
          <w:lang w:val="en-US"/>
        </w:rPr>
        <w:t>router)#</w:t>
      </w:r>
      <w:proofErr w:type="gramEnd"/>
      <w:r w:rsidRPr="00AB64F7">
        <w:rPr>
          <w:lang w:val="en-US"/>
        </w:rPr>
        <w:t>network 10.0.0.0 0.255.255.255 area 0</w:t>
      </w:r>
    </w:p>
    <w:p w14:paraId="16A875CB" w14:textId="107F1B4E" w:rsidR="00AB64F7" w:rsidRPr="00AB64F7" w:rsidRDefault="00AB64F7" w:rsidP="00AB64F7">
      <w:pPr>
        <w:rPr>
          <w:lang w:val="en-US"/>
        </w:rPr>
      </w:pPr>
      <w:r w:rsidRPr="00AB64F7">
        <w:rPr>
          <w:lang w:val="en-US"/>
        </w:rPr>
        <w:t>pisa−unipi−gw−1(config−</w:t>
      </w:r>
      <w:proofErr w:type="gramStart"/>
      <w:r w:rsidRPr="00AB64F7">
        <w:rPr>
          <w:lang w:val="en-US"/>
        </w:rPr>
        <w:t>router)#</w:t>
      </w:r>
      <w:proofErr w:type="gramEnd"/>
      <w:r w:rsidRPr="00AB64F7">
        <w:rPr>
          <w:lang w:val="en-US"/>
        </w:rPr>
        <w:t>exit</w:t>
      </w:r>
    </w:p>
    <w:p w14:paraId="55742B91" w14:textId="4B38EE60" w:rsidR="00AB64F7" w:rsidRPr="00AB64F7" w:rsidRDefault="00126AC3" w:rsidP="00AB64F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1DC884" wp14:editId="10AFA77B">
            <wp:extent cx="5940425" cy="45288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91EA" w14:textId="4C55204B" w:rsidR="00AB64F7" w:rsidRDefault="00AB64F7" w:rsidP="00AB64F7">
      <w:r>
        <w:t xml:space="preserve">Рисунок 10. </w:t>
      </w:r>
      <w:r w:rsidRPr="00AB64F7">
        <w:t>Настройка маршрутизатора pisa-unipi-gw-1</w:t>
      </w:r>
      <w:r>
        <w:t>.</w:t>
      </w:r>
    </w:p>
    <w:p w14:paraId="3E436508" w14:textId="77777777" w:rsidR="00AB64F7" w:rsidRDefault="00AB64F7" w:rsidP="0016132D"/>
    <w:p w14:paraId="0DA5212F" w14:textId="3423BEC8" w:rsidR="0016132D" w:rsidRDefault="0016132D" w:rsidP="0016132D">
      <w:pPr>
        <w:rPr>
          <w:noProof/>
        </w:rPr>
      </w:pPr>
      <w:r>
        <w:t>5. Провери</w:t>
      </w:r>
      <w:r w:rsidR="00AB64F7">
        <w:t>ла</w:t>
      </w:r>
      <w:r>
        <w:t xml:space="preserve"> доступность узлов сети Университета г. Пиза с ноутбука администратора сети «Донская».</w:t>
      </w:r>
    </w:p>
    <w:p w14:paraId="5A5ADD24" w14:textId="443F1ABA" w:rsidR="00363219" w:rsidRDefault="00363219" w:rsidP="0016132D">
      <w:r>
        <w:rPr>
          <w:noProof/>
        </w:rPr>
        <w:lastRenderedPageBreak/>
        <w:drawing>
          <wp:inline distT="0" distB="0" distL="0" distR="0" wp14:anchorId="43F13021" wp14:editId="16D044AC">
            <wp:extent cx="4520725" cy="4378652"/>
            <wp:effectExtent l="0" t="0" r="63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844" cy="439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5214" w14:textId="72B536B8" w:rsidR="00432233" w:rsidRDefault="00363219" w:rsidP="0016132D">
      <w:r>
        <w:rPr>
          <w:noProof/>
        </w:rPr>
        <w:drawing>
          <wp:inline distT="0" distB="0" distL="0" distR="0" wp14:anchorId="6C226259" wp14:editId="7435A986">
            <wp:extent cx="4580546" cy="4436593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245" cy="444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30E6" w14:textId="2A67FE5E" w:rsidR="00363219" w:rsidRDefault="00363219" w:rsidP="0016132D">
      <w:r>
        <w:t>Рисунки 11 – 12. Пинг компьютера и маршрутизатора сети университета в городе Пиза.</w:t>
      </w:r>
    </w:p>
    <w:p w14:paraId="665539C3" w14:textId="77777777" w:rsidR="000D1EB1" w:rsidRDefault="000D1EB1" w:rsidP="000D1EB1"/>
    <w:p w14:paraId="468212CF" w14:textId="62FB861F" w:rsidR="000D1EB1" w:rsidRDefault="000D1EB1" w:rsidP="000D1EB1">
      <w:r>
        <w:lastRenderedPageBreak/>
        <w:t>Контрольные вопросы</w:t>
      </w:r>
    </w:p>
    <w:p w14:paraId="07185C3B" w14:textId="72E25F86" w:rsidR="000D1EB1" w:rsidRDefault="000D1EB1" w:rsidP="000D1EB1">
      <w:pPr>
        <w:pStyle w:val="a3"/>
        <w:numPr>
          <w:ilvl w:val="0"/>
          <w:numId w:val="2"/>
        </w:numPr>
      </w:pPr>
      <w:r>
        <w:t>Что такое VPN?</w:t>
      </w:r>
    </w:p>
    <w:p w14:paraId="05E30FD0" w14:textId="275C54C1" w:rsidR="000D1EB1" w:rsidRDefault="000D1EB1" w:rsidP="000D1EB1">
      <w:pPr>
        <w:pStyle w:val="a3"/>
      </w:pPr>
      <w:r w:rsidRPr="000D1EB1">
        <w:t>VPN – Virtual Private Network – виртуальная частная сеть. Это совокупность технологий, позволяющих обеспечить одно или несколько сетевых соединений (логическую сеть) поверх другой сети (например, Интернет). Расшифровка названия: сеть – объединение нескольких устройств каким-либо видом связи, позволяющее обмениваться информацией.</w:t>
      </w:r>
    </w:p>
    <w:p w14:paraId="1C2C319A" w14:textId="77777777" w:rsidR="000D1EB1" w:rsidRDefault="000D1EB1" w:rsidP="000D1EB1">
      <w:pPr>
        <w:pStyle w:val="a3"/>
      </w:pPr>
    </w:p>
    <w:p w14:paraId="4C96EC6B" w14:textId="310B7B78" w:rsidR="000D1EB1" w:rsidRDefault="000D1EB1" w:rsidP="000D1EB1">
      <w:pPr>
        <w:pStyle w:val="a3"/>
        <w:numPr>
          <w:ilvl w:val="0"/>
          <w:numId w:val="2"/>
        </w:numPr>
      </w:pPr>
      <w:r>
        <w:t>В каких случаях следует использовать VPN?</w:t>
      </w:r>
    </w:p>
    <w:p w14:paraId="208C6FFB" w14:textId="14F02552" w:rsidR="000D1EB1" w:rsidRDefault="000D1EB1" w:rsidP="000D1EB1">
      <w:pPr>
        <w:pStyle w:val="a3"/>
      </w:pPr>
      <w:r w:rsidRPr="000D1EB1">
        <w:t>VPN обычно предлагают использовать в случае блокировки сайтов или для подключения к сети в сомнительных местах. Однако этим применение не ограничивается — вариантов использования VPN множество</w:t>
      </w:r>
    </w:p>
    <w:p w14:paraId="25FE2ABA" w14:textId="77777777" w:rsidR="000D1EB1" w:rsidRDefault="000D1EB1" w:rsidP="000D1EB1">
      <w:pPr>
        <w:pStyle w:val="a3"/>
      </w:pPr>
    </w:p>
    <w:p w14:paraId="72962ABF" w14:textId="09E1308C" w:rsidR="000D1EB1" w:rsidRDefault="000D1EB1" w:rsidP="000D1EB1">
      <w:pPr>
        <w:pStyle w:val="a3"/>
        <w:numPr>
          <w:ilvl w:val="0"/>
          <w:numId w:val="2"/>
        </w:numPr>
      </w:pPr>
      <w:r>
        <w:t>Как с помощью VPN обойти NAT?</w:t>
      </w:r>
    </w:p>
    <w:p w14:paraId="03B3200C" w14:textId="20EC3E28" w:rsidR="000D1EB1" w:rsidRPr="00363219" w:rsidRDefault="000B49D5" w:rsidP="000B49D5">
      <w:pPr>
        <w:pStyle w:val="a3"/>
      </w:pPr>
      <w:r>
        <w:t xml:space="preserve">Нужно создать VPN туннель. </w:t>
      </w:r>
      <w:r>
        <w:t>Для организации защищённого VPN-туннеля может использоваться протокол общей инкапсуляции маршрутов (</w:t>
      </w:r>
      <w:proofErr w:type="spellStart"/>
      <w:r>
        <w:t>Generic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>, GRE)</w:t>
      </w:r>
      <w:r>
        <w:t xml:space="preserve"> </w:t>
      </w:r>
      <w:r>
        <w:t>компании Cisco</w:t>
      </w:r>
    </w:p>
    <w:sectPr w:rsidR="000D1EB1" w:rsidRPr="003632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altName w:val="Yu Gothic"/>
    <w:panose1 w:val="020B0604020202020204"/>
    <w:charset w:val="8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9C3602"/>
    <w:multiLevelType w:val="hybridMultilevel"/>
    <w:tmpl w:val="EE88966C"/>
    <w:lvl w:ilvl="0" w:tplc="6E0C4A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0E2FFF"/>
    <w:multiLevelType w:val="hybridMultilevel"/>
    <w:tmpl w:val="ED80CEAA"/>
    <w:lvl w:ilvl="0" w:tplc="CFBCED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9369894">
    <w:abstractNumId w:val="1"/>
  </w:num>
  <w:num w:numId="2" w16cid:durableId="457457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FD8"/>
    <w:rsid w:val="00010A9E"/>
    <w:rsid w:val="000B49D5"/>
    <w:rsid w:val="000D1EB1"/>
    <w:rsid w:val="0010203F"/>
    <w:rsid w:val="00126AC3"/>
    <w:rsid w:val="0016132D"/>
    <w:rsid w:val="001F681A"/>
    <w:rsid w:val="002E022C"/>
    <w:rsid w:val="00363219"/>
    <w:rsid w:val="003E6148"/>
    <w:rsid w:val="00432233"/>
    <w:rsid w:val="00482DF8"/>
    <w:rsid w:val="00572092"/>
    <w:rsid w:val="00784E78"/>
    <w:rsid w:val="00812FD8"/>
    <w:rsid w:val="009B7736"/>
    <w:rsid w:val="00A1102A"/>
    <w:rsid w:val="00A61EF7"/>
    <w:rsid w:val="00A72E4E"/>
    <w:rsid w:val="00A73AFA"/>
    <w:rsid w:val="00AB64F7"/>
    <w:rsid w:val="00BB5819"/>
    <w:rsid w:val="00BF10C9"/>
    <w:rsid w:val="00C935D9"/>
    <w:rsid w:val="00D6698D"/>
    <w:rsid w:val="00F34B7C"/>
    <w:rsid w:val="00F51A7C"/>
    <w:rsid w:val="00F70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8418003"/>
  <w15:chartTrackingRefBased/>
  <w15:docId w15:val="{DEFEDE25-BA5C-3E4F-91C0-D562EBA61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7736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F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hutenkovika/Library/Group%20Containers/UBF8T346G9.Office/User%20Content.localized/Templates.localized/&#1096;&#1072;&#1073;&#1083;&#1086;&#1085;%20&#1086;&#1090;&#1095;&#1077;&#1090;&#1072;%20&#1088;&#1091;&#107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 отчета рудн.dotx</Template>
  <TotalTime>1</TotalTime>
  <Pages>12</Pages>
  <Words>979</Words>
  <Characters>5584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Екатерина-Виктория Петрова</cp:lastModifiedBy>
  <cp:revision>3</cp:revision>
  <cp:lastPrinted>2022-06-04T13:27:00Z</cp:lastPrinted>
  <dcterms:created xsi:type="dcterms:W3CDTF">2022-06-04T13:27:00Z</dcterms:created>
  <dcterms:modified xsi:type="dcterms:W3CDTF">2022-06-04T13:28:00Z</dcterms:modified>
</cp:coreProperties>
</file>