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F43B7" w14:textId="77777777" w:rsidR="00A61EF7" w:rsidRPr="001A2635" w:rsidRDefault="00A61EF7" w:rsidP="00A61EF7">
      <w:pPr>
        <w:pageBreakBefore/>
        <w:widowControl w:val="0"/>
        <w:suppressAutoHyphens/>
        <w:spacing w:line="360" w:lineRule="auto"/>
        <w:ind w:left="-180"/>
        <w:jc w:val="center"/>
        <w:rPr>
          <w:rFonts w:eastAsia="Droid Sans Fallback"/>
          <w:b/>
          <w:kern w:val="2"/>
          <w:sz w:val="28"/>
          <w:szCs w:val="28"/>
          <w:lang w:eastAsia="zh-CN" w:bidi="hi-IN"/>
        </w:rPr>
      </w:pPr>
      <w:r w:rsidRPr="001A2635">
        <w:rPr>
          <w:rFonts w:eastAsia="Droid Sans Fallback"/>
          <w:b/>
          <w:kern w:val="2"/>
          <w:sz w:val="28"/>
          <w:szCs w:val="28"/>
          <w:lang w:eastAsia="zh-CN" w:bidi="hi-IN"/>
        </w:rPr>
        <w:t>РОССИЙСКИЙ УНИВЕРСИТЕТ ДРУЖБЫ НАРОДОВ</w:t>
      </w:r>
    </w:p>
    <w:p w14:paraId="78159A78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  <w:r w:rsidRPr="001A2635">
        <w:rPr>
          <w:b/>
          <w:sz w:val="28"/>
          <w:szCs w:val="28"/>
        </w:rPr>
        <w:t>Факультет физико-математических и естественных наук</w:t>
      </w:r>
    </w:p>
    <w:p w14:paraId="6FD3E95F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  <w:r w:rsidRPr="001A2635">
        <w:rPr>
          <w:b/>
          <w:sz w:val="28"/>
          <w:szCs w:val="28"/>
        </w:rPr>
        <w:t>Кафедра прикладной информатики и теории вероятностей</w:t>
      </w:r>
    </w:p>
    <w:p w14:paraId="2FACE46A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16C37693" w14:textId="77777777" w:rsidR="00A61EF7" w:rsidRPr="001A2635" w:rsidRDefault="00A61EF7" w:rsidP="00A61EF7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sz w:val="28"/>
          <w:szCs w:val="28"/>
        </w:rPr>
      </w:pPr>
    </w:p>
    <w:p w14:paraId="63A8A47D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57BB4D5D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4793CF96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0C8F8F6D" w14:textId="77777777" w:rsidR="00A61EF7" w:rsidRPr="001A2635" w:rsidRDefault="00A61EF7" w:rsidP="00A61EF7">
      <w:pPr>
        <w:widowControl w:val="0"/>
        <w:suppressAutoHyphens/>
        <w:spacing w:line="360" w:lineRule="auto"/>
        <w:ind w:left="-180"/>
        <w:jc w:val="center"/>
        <w:rPr>
          <w:rFonts w:eastAsia="Droid Sans Fallback"/>
          <w:b/>
          <w:kern w:val="2"/>
          <w:sz w:val="28"/>
          <w:szCs w:val="28"/>
          <w:lang w:eastAsia="zh-CN" w:bidi="hi-IN"/>
        </w:rPr>
      </w:pPr>
      <w:r w:rsidRPr="001A2635">
        <w:rPr>
          <w:rFonts w:eastAsia="Droid Sans Fallback"/>
          <w:b/>
          <w:caps/>
          <w:kern w:val="2"/>
          <w:sz w:val="28"/>
          <w:szCs w:val="28"/>
          <w:lang w:eastAsia="zh-CN" w:bidi="hi-IN"/>
        </w:rPr>
        <w:t xml:space="preserve">ОТЧЕТ </w:t>
      </w:r>
    </w:p>
    <w:p w14:paraId="7A7E0B95" w14:textId="44A9079B" w:rsidR="00A61EF7" w:rsidRPr="00F07BFC" w:rsidRDefault="00A61EF7" w:rsidP="00A61EF7">
      <w:pPr>
        <w:widowControl w:val="0"/>
        <w:suppressAutoHyphens/>
        <w:spacing w:line="360" w:lineRule="auto"/>
        <w:ind w:left="-180"/>
        <w:jc w:val="center"/>
        <w:rPr>
          <w:rFonts w:eastAsia="Droid Sans Fallback"/>
          <w:b/>
          <w:kern w:val="2"/>
          <w:sz w:val="28"/>
          <w:szCs w:val="28"/>
          <w:lang w:val="en-US" w:eastAsia="zh-CN" w:bidi="hi-IN"/>
        </w:rPr>
      </w:pPr>
      <w:r w:rsidRPr="001A2635">
        <w:rPr>
          <w:rFonts w:eastAsia="Droid Sans Fallback"/>
          <w:b/>
          <w:caps/>
          <w:kern w:val="2"/>
          <w:sz w:val="28"/>
          <w:szCs w:val="28"/>
          <w:lang w:eastAsia="zh-CN" w:bidi="hi-IN"/>
        </w:rPr>
        <w:t xml:space="preserve">по лабораторной работе № </w:t>
      </w:r>
      <w:r w:rsidR="00F07BFC">
        <w:rPr>
          <w:rFonts w:eastAsia="Droid Sans Fallback"/>
          <w:b/>
          <w:caps/>
          <w:kern w:val="2"/>
          <w:sz w:val="28"/>
          <w:szCs w:val="28"/>
          <w:u w:val="single"/>
          <w:lang w:eastAsia="zh-CN" w:bidi="hi-IN"/>
        </w:rPr>
        <w:t>4</w:t>
      </w:r>
    </w:p>
    <w:p w14:paraId="508F3BCE" w14:textId="77777777" w:rsidR="00A61EF7" w:rsidRPr="001A2635" w:rsidRDefault="00A61EF7" w:rsidP="00A61EF7">
      <w:pPr>
        <w:keepNext/>
        <w:widowControl w:val="0"/>
        <w:suppressAutoHyphens/>
        <w:spacing w:before="240" w:after="120" w:line="360" w:lineRule="auto"/>
        <w:ind w:left="-180"/>
        <w:jc w:val="center"/>
        <w:rPr>
          <w:rFonts w:eastAsia="Droid Sans Fallback"/>
          <w:i/>
          <w:iCs/>
          <w:kern w:val="2"/>
          <w:sz w:val="28"/>
          <w:szCs w:val="28"/>
          <w:lang w:eastAsia="zh-CN" w:bidi="hi-IN"/>
        </w:rPr>
      </w:pP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>дисциплина:</w:t>
      </w:r>
      <w:r w:rsidRPr="002B216D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 xml:space="preserve"> </w:t>
      </w:r>
      <w:r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 xml:space="preserve">Администрирование локальных сетей </w:t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</w:p>
    <w:p w14:paraId="21F61E3C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79F2B9D0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6FCF4E7B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7F02B080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253A2D64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43EC17CA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rPr>
          <w:bCs/>
          <w:sz w:val="28"/>
          <w:szCs w:val="28"/>
        </w:rPr>
      </w:pPr>
    </w:p>
    <w:p w14:paraId="53597EA4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2B5C46C0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0E13002E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09FAA2AE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6F3FA900" w14:textId="77777777" w:rsidR="00A61EF7" w:rsidRPr="001A2635" w:rsidRDefault="00A61EF7" w:rsidP="00A61EF7">
      <w:pPr>
        <w:tabs>
          <w:tab w:val="left" w:pos="5220"/>
          <w:tab w:val="left" w:pos="5895"/>
        </w:tabs>
        <w:spacing w:line="360" w:lineRule="auto"/>
        <w:rPr>
          <w:sz w:val="28"/>
          <w:szCs w:val="28"/>
        </w:rPr>
      </w:pPr>
      <w:proofErr w:type="gramStart"/>
      <w:r w:rsidRPr="001A2635">
        <w:rPr>
          <w:bCs/>
          <w:sz w:val="28"/>
          <w:szCs w:val="28"/>
        </w:rPr>
        <w:t xml:space="preserve">Студент:  </w:t>
      </w:r>
      <w:r w:rsidRPr="001A2635">
        <w:rPr>
          <w:bCs/>
          <w:sz w:val="28"/>
          <w:szCs w:val="28"/>
          <w:u w:val="single"/>
        </w:rPr>
        <w:t xml:space="preserve"> </w:t>
      </w:r>
      <w:proofErr w:type="gramEnd"/>
      <w:r w:rsidRPr="001A2635">
        <w:rPr>
          <w:bCs/>
          <w:sz w:val="28"/>
          <w:szCs w:val="28"/>
          <w:u w:val="single"/>
        </w:rPr>
        <w:t xml:space="preserve">     </w:t>
      </w:r>
      <w:proofErr w:type="spellStart"/>
      <w:r w:rsidRPr="001A2635">
        <w:rPr>
          <w:bCs/>
          <w:sz w:val="28"/>
          <w:szCs w:val="28"/>
          <w:u w:val="single"/>
        </w:rPr>
        <w:t>Шутенко</w:t>
      </w:r>
      <w:proofErr w:type="spellEnd"/>
      <w:r w:rsidRPr="001A2635">
        <w:rPr>
          <w:bCs/>
          <w:sz w:val="28"/>
          <w:szCs w:val="28"/>
          <w:u w:val="single"/>
        </w:rPr>
        <w:t xml:space="preserve"> Виктория Михайловна                          </w:t>
      </w:r>
      <w:r w:rsidRPr="001A2635">
        <w:rPr>
          <w:bCs/>
          <w:sz w:val="28"/>
          <w:szCs w:val="28"/>
        </w:rPr>
        <w:t xml:space="preserve">  </w:t>
      </w:r>
    </w:p>
    <w:p w14:paraId="78436340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rPr>
          <w:bCs/>
          <w:i/>
          <w:iCs/>
          <w:sz w:val="28"/>
          <w:szCs w:val="28"/>
        </w:rPr>
      </w:pPr>
    </w:p>
    <w:p w14:paraId="4C439100" w14:textId="77777777" w:rsidR="00A61EF7" w:rsidRPr="001A2635" w:rsidRDefault="00A61EF7" w:rsidP="00A61EF7">
      <w:pPr>
        <w:tabs>
          <w:tab w:val="left" w:pos="0"/>
        </w:tabs>
        <w:spacing w:line="360" w:lineRule="auto"/>
        <w:rPr>
          <w:sz w:val="28"/>
          <w:szCs w:val="28"/>
        </w:rPr>
      </w:pPr>
      <w:proofErr w:type="gramStart"/>
      <w:r w:rsidRPr="001A2635">
        <w:rPr>
          <w:bCs/>
          <w:sz w:val="28"/>
          <w:szCs w:val="28"/>
          <w:u w:val="single"/>
        </w:rPr>
        <w:t xml:space="preserve">Группа:   </w:t>
      </w:r>
      <w:proofErr w:type="gramEnd"/>
      <w:r w:rsidRPr="001A2635">
        <w:rPr>
          <w:bCs/>
          <w:sz w:val="28"/>
          <w:szCs w:val="28"/>
          <w:u w:val="single"/>
        </w:rPr>
        <w:t xml:space="preserve">НФИ-бд-03-19                                 </w:t>
      </w:r>
      <w:r w:rsidRPr="001A2635">
        <w:rPr>
          <w:bCs/>
          <w:sz w:val="28"/>
          <w:szCs w:val="28"/>
        </w:rPr>
        <w:t xml:space="preserve">  </w:t>
      </w:r>
    </w:p>
    <w:p w14:paraId="571E857D" w14:textId="77777777" w:rsidR="00A61EF7" w:rsidRPr="001A2635" w:rsidRDefault="00A61EF7" w:rsidP="00A61EF7">
      <w:pPr>
        <w:spacing w:line="360" w:lineRule="auto"/>
        <w:rPr>
          <w:sz w:val="28"/>
          <w:szCs w:val="28"/>
        </w:rPr>
      </w:pPr>
    </w:p>
    <w:p w14:paraId="48F3FA1B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52CEB4A6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5EF53226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  <w:r w:rsidRPr="001A2635">
        <w:rPr>
          <w:b/>
          <w:sz w:val="28"/>
          <w:szCs w:val="28"/>
        </w:rPr>
        <w:t>МОСКВА</w:t>
      </w:r>
    </w:p>
    <w:p w14:paraId="7F91C094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  <w:r w:rsidRPr="001A2635">
        <w:rPr>
          <w:sz w:val="28"/>
          <w:szCs w:val="28"/>
        </w:rPr>
        <w:t>20</w:t>
      </w:r>
      <w:r w:rsidRPr="001A2635">
        <w:rPr>
          <w:sz w:val="28"/>
          <w:szCs w:val="28"/>
          <w:u w:val="single"/>
        </w:rPr>
        <w:t>2</w:t>
      </w:r>
      <w:r w:rsidRPr="005908FE">
        <w:rPr>
          <w:sz w:val="28"/>
          <w:szCs w:val="28"/>
          <w:u w:val="single"/>
        </w:rPr>
        <w:t>2</w:t>
      </w:r>
      <w:r w:rsidRPr="001A2635">
        <w:rPr>
          <w:sz w:val="28"/>
          <w:szCs w:val="28"/>
        </w:rPr>
        <w:t xml:space="preserve"> г.</w:t>
      </w:r>
    </w:p>
    <w:p w14:paraId="7CBF4827" w14:textId="5F8A69AF" w:rsidR="007820D6" w:rsidRDefault="007820D6" w:rsidP="007820D6">
      <w:r>
        <w:lastRenderedPageBreak/>
        <w:t>Цель работы</w:t>
      </w:r>
      <w:r w:rsidRPr="007820D6">
        <w:t xml:space="preserve">: </w:t>
      </w:r>
      <w:r>
        <w:t>п</w:t>
      </w:r>
      <w:r>
        <w:t>ровести подготовительную работу по первоначальной настройке коммутаторов сети.</w:t>
      </w:r>
    </w:p>
    <w:p w14:paraId="1F8460F7" w14:textId="77777777" w:rsidR="007820D6" w:rsidRDefault="007820D6" w:rsidP="007820D6"/>
    <w:p w14:paraId="514009F6" w14:textId="77777777" w:rsidR="007820D6" w:rsidRDefault="007820D6" w:rsidP="007820D6">
      <w:r>
        <w:t>4.2. Задание</w:t>
      </w:r>
    </w:p>
    <w:p w14:paraId="3F762680" w14:textId="77777777" w:rsidR="007820D6" w:rsidRDefault="007820D6" w:rsidP="007820D6">
      <w:pPr>
        <w:pStyle w:val="a3"/>
        <w:numPr>
          <w:ilvl w:val="0"/>
          <w:numId w:val="1"/>
        </w:numPr>
      </w:pPr>
      <w:r>
        <w:t xml:space="preserve">Требуется сделать первоначальную настройку коммутаторов сети, представленной на схеме L1 (см. рис. 3.1 из раздела 3.3). </w:t>
      </w:r>
    </w:p>
    <w:p w14:paraId="4372F94D" w14:textId="07DB94B9" w:rsidR="007820D6" w:rsidRDefault="007820D6" w:rsidP="007820D6">
      <w:pPr>
        <w:pStyle w:val="a3"/>
        <w:numPr>
          <w:ilvl w:val="0"/>
          <w:numId w:val="1"/>
        </w:numPr>
      </w:pPr>
      <w:r>
        <w:t>Под первоначальной</w:t>
      </w:r>
      <w:r>
        <w:t xml:space="preserve"> </w:t>
      </w:r>
      <w:r>
        <w:t>настройкой понимается указание имени устройства, его IP-адреса, настройка</w:t>
      </w:r>
      <w:r>
        <w:t xml:space="preserve"> </w:t>
      </w:r>
      <w:r>
        <w:t xml:space="preserve">доступа по паролю к виртуальным терминалам и консоли, настройка удалённого доступа к устройству по </w:t>
      </w:r>
      <w:proofErr w:type="spellStart"/>
      <w:r>
        <w:t>ssh</w:t>
      </w:r>
      <w:proofErr w:type="spellEnd"/>
      <w:r>
        <w:t>.</w:t>
      </w:r>
    </w:p>
    <w:p w14:paraId="2CD2D4B1" w14:textId="77777777" w:rsidR="007820D6" w:rsidRDefault="007820D6" w:rsidP="007820D6">
      <w:pPr>
        <w:pStyle w:val="a3"/>
        <w:numPr>
          <w:ilvl w:val="0"/>
          <w:numId w:val="1"/>
        </w:numPr>
      </w:pPr>
      <w:r>
        <w:t>При выполнении работы необходимо учитывать соглашение об именовании</w:t>
      </w:r>
    </w:p>
    <w:p w14:paraId="2F365C59" w14:textId="5C053EA2" w:rsidR="007820D6" w:rsidRDefault="007820D6" w:rsidP="007820D6">
      <w:pPr>
        <w:pStyle w:val="a3"/>
      </w:pPr>
      <w:r>
        <w:t>(см. раздел 2.5).</w:t>
      </w:r>
    </w:p>
    <w:p w14:paraId="5040A172" w14:textId="77777777" w:rsidR="007820D6" w:rsidRDefault="007820D6" w:rsidP="007820D6"/>
    <w:p w14:paraId="1595F9BC" w14:textId="310C1490" w:rsidR="00BF10C9" w:rsidRDefault="007820D6" w:rsidP="007820D6">
      <w:pPr>
        <w:jc w:val="center"/>
      </w:pPr>
      <w:r>
        <w:t>Последовательность выполнения работы</w:t>
      </w:r>
      <w:r>
        <w:t>:</w:t>
      </w:r>
    </w:p>
    <w:p w14:paraId="377DAB09" w14:textId="6B174020" w:rsidR="005F66D8" w:rsidRDefault="005F66D8" w:rsidP="007820D6">
      <w:pPr>
        <w:jc w:val="center"/>
      </w:pPr>
    </w:p>
    <w:p w14:paraId="17EBCD58" w14:textId="740A9C30" w:rsidR="005F66D8" w:rsidRPr="005F66D8" w:rsidRDefault="005F66D8" w:rsidP="005F66D8">
      <w:pPr>
        <w:rPr>
          <w:lang w:val="en-US"/>
        </w:rPr>
      </w:pPr>
      <w:r w:rsidRPr="005F66D8">
        <w:t xml:space="preserve">1. В логической рабочей области </w:t>
      </w:r>
      <w:proofErr w:type="spellStart"/>
      <w:r w:rsidRPr="005F66D8">
        <w:t>Packet</w:t>
      </w:r>
      <w:proofErr w:type="spellEnd"/>
      <w:r w:rsidRPr="005F66D8">
        <w:t xml:space="preserve"> </w:t>
      </w:r>
      <w:proofErr w:type="spellStart"/>
      <w:r w:rsidRPr="005F66D8">
        <w:t>Tracer</w:t>
      </w:r>
      <w:proofErr w:type="spellEnd"/>
      <w:r w:rsidRPr="005F66D8">
        <w:t xml:space="preserve"> размести</w:t>
      </w:r>
      <w:r>
        <w:t>ла</w:t>
      </w:r>
      <w:r w:rsidRPr="005F66D8">
        <w:t xml:space="preserve"> коммутаторы и оконечные устройства согласно схеме сети L1 и соедини</w:t>
      </w:r>
      <w:r>
        <w:t>ла</w:t>
      </w:r>
      <w:r w:rsidRPr="005F66D8">
        <w:t xml:space="preserve"> их через соответствующие интерфейсы</w:t>
      </w:r>
      <w:r>
        <w:t>.</w:t>
      </w:r>
    </w:p>
    <w:p w14:paraId="7603ECE1" w14:textId="77777777" w:rsidR="005F66D8" w:rsidRDefault="005F66D8" w:rsidP="005F66D8"/>
    <w:p w14:paraId="5D8D1143" w14:textId="07DC10E2" w:rsidR="007820D6" w:rsidRDefault="007820D6" w:rsidP="007820D6"/>
    <w:p w14:paraId="208063E7" w14:textId="47D00407" w:rsidR="007820D6" w:rsidRDefault="005F66D8" w:rsidP="007820D6">
      <w:r>
        <w:rPr>
          <w:noProof/>
        </w:rPr>
        <w:drawing>
          <wp:inline distT="0" distB="0" distL="0" distR="0" wp14:anchorId="4CBBB4DE" wp14:editId="2D0518C4">
            <wp:extent cx="5940425" cy="30302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62ED" w14:textId="71DAE487" w:rsidR="004417EB" w:rsidRDefault="004417EB" w:rsidP="007820D6"/>
    <w:p w14:paraId="757E055A" w14:textId="21BA5CC8" w:rsidR="004417EB" w:rsidRDefault="004417EB" w:rsidP="007820D6">
      <w:r>
        <w:t>Рисунок 1. Схема сети</w:t>
      </w:r>
    </w:p>
    <w:p w14:paraId="05861643" w14:textId="0410C543" w:rsidR="004417EB" w:rsidRDefault="004417EB" w:rsidP="007820D6"/>
    <w:p w14:paraId="2C7C30DD" w14:textId="0A258406" w:rsidR="004417EB" w:rsidRPr="004417EB" w:rsidRDefault="004417EB" w:rsidP="004417EB">
      <w:r w:rsidRPr="004417EB">
        <w:t>2. Используя типовую конфигурацию коммутатора (см. пример 4.1), настро</w:t>
      </w:r>
      <w:r>
        <w:t>ила</w:t>
      </w:r>
      <w:r w:rsidRPr="004417EB">
        <w:t xml:space="preserve"> все коммутаторы, изменяя название устройства и его IP-адрес согласно плану IP (см. табл. 3.2 из раздела 3.3).</w:t>
      </w:r>
    </w:p>
    <w:p w14:paraId="126C424E" w14:textId="77777777" w:rsidR="004417EB" w:rsidRDefault="004417EB" w:rsidP="007820D6"/>
    <w:p w14:paraId="4053F306" w14:textId="5C468CC1" w:rsidR="005F66D8" w:rsidRDefault="001B5075" w:rsidP="007820D6">
      <w:r>
        <w:rPr>
          <w:noProof/>
        </w:rPr>
        <w:lastRenderedPageBreak/>
        <w:drawing>
          <wp:inline distT="0" distB="0" distL="0" distR="0" wp14:anchorId="0D77C1D3" wp14:editId="2B0EC117">
            <wp:extent cx="5940425" cy="58204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B942" w14:textId="2EB23891" w:rsidR="004417EB" w:rsidRPr="004417EB" w:rsidRDefault="004417EB" w:rsidP="007820D6">
      <w:r>
        <w:t xml:space="preserve">Рисунок 2. Настройка коммутатора </w:t>
      </w:r>
      <w:proofErr w:type="spellStart"/>
      <w:r>
        <w:rPr>
          <w:lang w:val="en-US"/>
        </w:rPr>
        <w:t>msk</w:t>
      </w:r>
      <w:proofErr w:type="spellEnd"/>
      <w:r w:rsidRPr="004417EB">
        <w:t>-</w:t>
      </w:r>
      <w:proofErr w:type="spellStart"/>
      <w:r>
        <w:rPr>
          <w:lang w:val="en-US"/>
        </w:rPr>
        <w:t>donskaya</w:t>
      </w:r>
      <w:proofErr w:type="spellEnd"/>
      <w:r w:rsidRPr="004417EB">
        <w:t>-</w:t>
      </w:r>
      <w:proofErr w:type="spellStart"/>
      <w:r>
        <w:rPr>
          <w:lang w:val="en-US"/>
        </w:rPr>
        <w:t>vmshutenko</w:t>
      </w:r>
      <w:proofErr w:type="spellEnd"/>
      <w:r w:rsidRPr="004417EB">
        <w:t>-1</w:t>
      </w:r>
    </w:p>
    <w:p w14:paraId="0ACB1253" w14:textId="1EA92D39" w:rsidR="001B5075" w:rsidRDefault="000D35A8" w:rsidP="00DD4DE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96B134" wp14:editId="0944AF14">
            <wp:extent cx="5940425" cy="49980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9768" w14:textId="766FB29B" w:rsidR="004417EB" w:rsidRPr="004417EB" w:rsidRDefault="004417EB" w:rsidP="00DD4DE5">
      <w:r>
        <w:t xml:space="preserve">Рисунок 3. </w:t>
      </w:r>
      <w:r>
        <w:t xml:space="preserve">Настройка коммутатора </w:t>
      </w:r>
      <w:proofErr w:type="spellStart"/>
      <w:r>
        <w:rPr>
          <w:lang w:val="en-US"/>
        </w:rPr>
        <w:t>msk</w:t>
      </w:r>
      <w:proofErr w:type="spellEnd"/>
      <w:r w:rsidRPr="004417EB">
        <w:t>-</w:t>
      </w:r>
      <w:proofErr w:type="spellStart"/>
      <w:r>
        <w:rPr>
          <w:lang w:val="en-US"/>
        </w:rPr>
        <w:t>donskaya</w:t>
      </w:r>
      <w:proofErr w:type="spellEnd"/>
      <w:r w:rsidRPr="004417EB">
        <w:t>-</w:t>
      </w:r>
      <w:proofErr w:type="spellStart"/>
      <w:r>
        <w:rPr>
          <w:lang w:val="en-US"/>
        </w:rPr>
        <w:t>vmshutenko</w:t>
      </w:r>
      <w:proofErr w:type="spellEnd"/>
      <w:r w:rsidRPr="004417EB">
        <w:t>-</w:t>
      </w:r>
      <w:r>
        <w:t>2</w:t>
      </w:r>
    </w:p>
    <w:p w14:paraId="038CC979" w14:textId="4B19CEBE" w:rsidR="000D35A8" w:rsidRPr="004417EB" w:rsidRDefault="000D35A8" w:rsidP="00DD4DE5"/>
    <w:p w14:paraId="381D3A2C" w14:textId="606B8C42" w:rsidR="000D35A8" w:rsidRDefault="000D35A8" w:rsidP="00DD4DE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D974FD" wp14:editId="5C330268">
            <wp:extent cx="5940425" cy="4998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AE40" w14:textId="6212C002" w:rsidR="004417EB" w:rsidRPr="004417EB" w:rsidRDefault="004417EB" w:rsidP="004417EB">
      <w:r>
        <w:t xml:space="preserve">Рисунок </w:t>
      </w:r>
      <w:r>
        <w:t>4</w:t>
      </w:r>
      <w:r>
        <w:t xml:space="preserve">. Настройка коммутатора </w:t>
      </w:r>
      <w:proofErr w:type="spellStart"/>
      <w:r>
        <w:rPr>
          <w:lang w:val="en-US"/>
        </w:rPr>
        <w:t>msk</w:t>
      </w:r>
      <w:proofErr w:type="spellEnd"/>
      <w:r w:rsidRPr="004417EB">
        <w:t>-</w:t>
      </w:r>
      <w:proofErr w:type="spellStart"/>
      <w:r>
        <w:rPr>
          <w:lang w:val="en-US"/>
        </w:rPr>
        <w:t>donskaya</w:t>
      </w:r>
      <w:proofErr w:type="spellEnd"/>
      <w:r w:rsidRPr="004417EB">
        <w:t>-</w:t>
      </w:r>
      <w:proofErr w:type="spellStart"/>
      <w:r>
        <w:rPr>
          <w:lang w:val="en-US"/>
        </w:rPr>
        <w:t>vmshutenko</w:t>
      </w:r>
      <w:proofErr w:type="spellEnd"/>
      <w:r w:rsidRPr="004417EB">
        <w:t>-</w:t>
      </w:r>
      <w:r>
        <w:t>3</w:t>
      </w:r>
    </w:p>
    <w:p w14:paraId="18F09FD0" w14:textId="77777777" w:rsidR="004417EB" w:rsidRPr="004417EB" w:rsidRDefault="004417EB" w:rsidP="00DD4DE5"/>
    <w:p w14:paraId="3A36EAE1" w14:textId="045CEA04" w:rsidR="000D35A8" w:rsidRDefault="00EB2504" w:rsidP="00DD4DE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792DA6" wp14:editId="4E919E08">
            <wp:extent cx="5940425" cy="48304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A8B2" w14:textId="0A9CF389" w:rsidR="004417EB" w:rsidRPr="004417EB" w:rsidRDefault="004417EB" w:rsidP="004417EB">
      <w:r>
        <w:t xml:space="preserve">Рисунок </w:t>
      </w:r>
      <w:r>
        <w:t>5</w:t>
      </w:r>
      <w:r>
        <w:t xml:space="preserve">. Настройка коммутатора </w:t>
      </w:r>
      <w:proofErr w:type="spellStart"/>
      <w:r>
        <w:rPr>
          <w:lang w:val="en-US"/>
        </w:rPr>
        <w:t>msk</w:t>
      </w:r>
      <w:proofErr w:type="spellEnd"/>
      <w:r w:rsidRPr="004417EB">
        <w:t>-</w:t>
      </w:r>
      <w:proofErr w:type="spellStart"/>
      <w:r>
        <w:rPr>
          <w:lang w:val="en-US"/>
        </w:rPr>
        <w:t>donskaya</w:t>
      </w:r>
      <w:proofErr w:type="spellEnd"/>
      <w:r w:rsidRPr="004417EB">
        <w:t>-</w:t>
      </w:r>
      <w:proofErr w:type="spellStart"/>
      <w:r>
        <w:rPr>
          <w:lang w:val="en-US"/>
        </w:rPr>
        <w:t>vmshutenko</w:t>
      </w:r>
      <w:proofErr w:type="spellEnd"/>
      <w:r w:rsidRPr="004417EB">
        <w:t>-</w:t>
      </w:r>
      <w:r>
        <w:t>4</w:t>
      </w:r>
    </w:p>
    <w:p w14:paraId="7B8A5465" w14:textId="77777777" w:rsidR="004417EB" w:rsidRPr="004417EB" w:rsidRDefault="004417EB" w:rsidP="00DD4DE5"/>
    <w:p w14:paraId="1A966916" w14:textId="423773C9" w:rsidR="00EB2504" w:rsidRDefault="00C054EC" w:rsidP="00DD4DE5">
      <w:r>
        <w:rPr>
          <w:noProof/>
          <w:lang w:val="en-US"/>
        </w:rPr>
        <w:lastRenderedPageBreak/>
        <w:drawing>
          <wp:inline distT="0" distB="0" distL="0" distR="0" wp14:anchorId="1AAEFC08" wp14:editId="7A948FB2">
            <wp:extent cx="5940425" cy="48304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7E72" w14:textId="48711D06" w:rsidR="004417EB" w:rsidRPr="004417EB" w:rsidRDefault="004417EB" w:rsidP="004417EB">
      <w:r>
        <w:t xml:space="preserve">Рисунок </w:t>
      </w:r>
      <w:r>
        <w:t>6</w:t>
      </w:r>
      <w:r>
        <w:t xml:space="preserve">. Настройка коммутатора </w:t>
      </w:r>
      <w:proofErr w:type="spellStart"/>
      <w:r>
        <w:rPr>
          <w:lang w:val="en-US"/>
        </w:rPr>
        <w:t>msk</w:t>
      </w:r>
      <w:proofErr w:type="spellEnd"/>
      <w:r w:rsidRPr="004417EB">
        <w:t>-</w:t>
      </w:r>
      <w:proofErr w:type="spellStart"/>
      <w:r>
        <w:rPr>
          <w:lang w:val="en-US"/>
        </w:rPr>
        <w:t>pavlov</w:t>
      </w:r>
      <w:r>
        <w:rPr>
          <w:lang w:val="en-US"/>
        </w:rPr>
        <w:t>skaya</w:t>
      </w:r>
      <w:proofErr w:type="spellEnd"/>
      <w:r w:rsidRPr="004417EB">
        <w:t>-</w:t>
      </w:r>
      <w:proofErr w:type="spellStart"/>
      <w:r>
        <w:rPr>
          <w:lang w:val="en-US"/>
        </w:rPr>
        <w:t>vmshutenko</w:t>
      </w:r>
      <w:proofErr w:type="spellEnd"/>
      <w:r w:rsidRPr="004417EB">
        <w:t>-</w:t>
      </w:r>
      <w:r>
        <w:t>1</w:t>
      </w:r>
    </w:p>
    <w:p w14:paraId="6461B584" w14:textId="7F6EDA5D" w:rsidR="004417EB" w:rsidRDefault="004417EB" w:rsidP="00DD4DE5"/>
    <w:p w14:paraId="5ABC2A14" w14:textId="2A773305" w:rsidR="004417EB" w:rsidRDefault="004417EB" w:rsidP="00DD4DE5">
      <w:r>
        <w:t xml:space="preserve">Вывод: я </w:t>
      </w:r>
      <w:r>
        <w:t>прове</w:t>
      </w:r>
      <w:r>
        <w:t>ла</w:t>
      </w:r>
      <w:r>
        <w:t xml:space="preserve"> подготовительную работу по первоначальной настройке коммутаторов сети</w:t>
      </w:r>
      <w:r>
        <w:t>.</w:t>
      </w:r>
    </w:p>
    <w:p w14:paraId="39ED0635" w14:textId="77777777" w:rsidR="00C60C1F" w:rsidRDefault="00C60C1F" w:rsidP="00DD4DE5"/>
    <w:p w14:paraId="778F874D" w14:textId="77777777" w:rsidR="00C60C1F" w:rsidRDefault="00C60C1F" w:rsidP="00DD4DE5">
      <w:r>
        <w:t>Контрольные вопросы:</w:t>
      </w:r>
    </w:p>
    <w:p w14:paraId="2776D410" w14:textId="785F355F" w:rsidR="00C60C1F" w:rsidRDefault="00C60C1F" w:rsidP="00DD4DE5">
      <w:r>
        <w:t xml:space="preserve"> </w:t>
      </w:r>
    </w:p>
    <w:p w14:paraId="63439E96" w14:textId="08B73B49" w:rsidR="00C60C1F" w:rsidRDefault="00C60C1F" w:rsidP="00C60C1F">
      <w:r>
        <w:t xml:space="preserve">1. При помощи каких команд можно посмотреть конфигурацию сетевого оборудования? </w:t>
      </w:r>
    </w:p>
    <w:p w14:paraId="461E5A63" w14:textId="77777777" w:rsidR="001C154D" w:rsidRDefault="001C154D" w:rsidP="001C154D">
      <w:pPr>
        <w:shd w:val="clear" w:color="auto" w:fill="FFFFFF"/>
        <w:spacing w:before="100" w:beforeAutospacing="1" w:after="24"/>
        <w:rPr>
          <w:rFonts w:ascii="Arial" w:hAnsi="Arial" w:cs="Arial"/>
          <w:color w:val="222222"/>
          <w:sz w:val="21"/>
          <w:szCs w:val="21"/>
        </w:rPr>
      </w:pPr>
      <w:proofErr w:type="gramStart"/>
      <w:r>
        <w:rPr>
          <w:rFonts w:ascii="Arial" w:hAnsi="Arial" w:cs="Arial"/>
          <w:b/>
          <w:bCs/>
          <w:color w:val="222222"/>
          <w:sz w:val="21"/>
          <w:szCs w:val="21"/>
        </w:rPr>
        <w:t>&gt;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</w:rPr>
        <w:t>show</w:t>
      </w:r>
      <w:proofErr w:type="spellEnd"/>
      <w:proofErr w:type="gramEnd"/>
      <w:r>
        <w:rPr>
          <w:rFonts w:ascii="Arial" w:hAnsi="Arial" w:cs="Arial"/>
          <w:b/>
          <w:bCs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</w:rPr>
        <w:t>ip</w:t>
      </w:r>
      <w:proofErr w:type="spellEnd"/>
      <w:r>
        <w:rPr>
          <w:rFonts w:ascii="Arial" w:hAnsi="Arial" w:cs="Arial"/>
          <w:b/>
          <w:bCs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</w:rPr>
        <w:t>int</w:t>
      </w:r>
      <w:proofErr w:type="spellEnd"/>
      <w:r>
        <w:rPr>
          <w:rFonts w:ascii="Arial" w:hAnsi="Arial" w:cs="Arial"/>
          <w:b/>
          <w:bCs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</w:rPr>
        <w:t>bri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- показать кратко параметры интерфейсов</w:t>
      </w:r>
    </w:p>
    <w:p w14:paraId="157E7331" w14:textId="77777777" w:rsidR="001C154D" w:rsidRDefault="001C154D" w:rsidP="001C154D">
      <w:pPr>
        <w:shd w:val="clear" w:color="auto" w:fill="FFFFFF"/>
        <w:spacing w:before="100" w:beforeAutospacing="1" w:after="24"/>
        <w:rPr>
          <w:rFonts w:ascii="Arial" w:hAnsi="Arial" w:cs="Arial"/>
          <w:color w:val="222222"/>
          <w:sz w:val="21"/>
          <w:szCs w:val="21"/>
        </w:rPr>
      </w:pPr>
      <w:proofErr w:type="gramStart"/>
      <w:r>
        <w:rPr>
          <w:rFonts w:ascii="Arial" w:hAnsi="Arial" w:cs="Arial"/>
          <w:b/>
          <w:bCs/>
          <w:color w:val="222222"/>
          <w:sz w:val="21"/>
          <w:szCs w:val="21"/>
        </w:rPr>
        <w:t>&gt;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</w:rPr>
        <w:t>show</w:t>
      </w:r>
      <w:proofErr w:type="spellEnd"/>
      <w:proofErr w:type="gramEnd"/>
      <w:r>
        <w:rPr>
          <w:rFonts w:ascii="Arial" w:hAnsi="Arial" w:cs="Arial"/>
          <w:b/>
          <w:bCs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</w:rPr>
        <w:t>ip</w:t>
      </w:r>
      <w:proofErr w:type="spellEnd"/>
      <w:r>
        <w:rPr>
          <w:rFonts w:ascii="Arial" w:hAnsi="Arial" w:cs="Arial"/>
          <w:b/>
          <w:bCs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</w:rPr>
        <w:t>route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- показать таблицу маршрутов</w:t>
      </w:r>
    </w:p>
    <w:p w14:paraId="7DFD04BB" w14:textId="77777777" w:rsidR="001C154D" w:rsidRDefault="001C154D" w:rsidP="001C154D">
      <w:pPr>
        <w:shd w:val="clear" w:color="auto" w:fill="FFFFFF"/>
        <w:spacing w:before="100" w:beforeAutospacing="1" w:after="24"/>
        <w:rPr>
          <w:rFonts w:ascii="Arial" w:hAnsi="Arial" w:cs="Arial"/>
          <w:color w:val="222222"/>
          <w:sz w:val="21"/>
          <w:szCs w:val="21"/>
        </w:rPr>
      </w:pPr>
      <w:proofErr w:type="gramStart"/>
      <w:r>
        <w:rPr>
          <w:rFonts w:ascii="Arial" w:hAnsi="Arial" w:cs="Arial"/>
          <w:b/>
          <w:bCs/>
          <w:color w:val="222222"/>
          <w:sz w:val="21"/>
          <w:szCs w:val="21"/>
        </w:rPr>
        <w:t>&gt;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</w:rPr>
        <w:t>show</w:t>
      </w:r>
      <w:proofErr w:type="spellEnd"/>
      <w:proofErr w:type="gramEnd"/>
      <w:r>
        <w:rPr>
          <w:rFonts w:ascii="Arial" w:hAnsi="Arial" w:cs="Arial"/>
          <w:b/>
          <w:bCs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</w:rPr>
        <w:t>ip</w:t>
      </w:r>
      <w:proofErr w:type="spellEnd"/>
      <w:r>
        <w:rPr>
          <w:rFonts w:ascii="Arial" w:hAnsi="Arial" w:cs="Arial"/>
          <w:b/>
          <w:bCs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</w:rPr>
        <w:t>ospf</w:t>
      </w:r>
      <w:proofErr w:type="spellEnd"/>
      <w:r>
        <w:rPr>
          <w:rFonts w:ascii="Arial" w:hAnsi="Arial" w:cs="Arial"/>
          <w:b/>
          <w:bCs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</w:rPr>
        <w:t>database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- показать базы OSPF</w:t>
      </w:r>
    </w:p>
    <w:p w14:paraId="785F377B" w14:textId="17539EBA" w:rsidR="001C154D" w:rsidRDefault="001C154D" w:rsidP="001C154D">
      <w:pPr>
        <w:shd w:val="clear" w:color="auto" w:fill="FFFFFF"/>
        <w:spacing w:before="100" w:beforeAutospacing="1" w:after="2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b/>
          <w:bCs/>
          <w:color w:val="222222"/>
          <w:sz w:val="21"/>
          <w:szCs w:val="21"/>
        </w:rPr>
        <w:t xml:space="preserve">#show 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</w:rPr>
        <w:t>config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- Посмотреть сохранённую конфигурацию</w:t>
      </w:r>
    </w:p>
    <w:p w14:paraId="77E06B02" w14:textId="77777777" w:rsidR="001C154D" w:rsidRDefault="001C154D" w:rsidP="001C154D">
      <w:pPr>
        <w:shd w:val="clear" w:color="auto" w:fill="FFFFFF"/>
        <w:spacing w:before="100" w:beforeAutospacing="1" w:after="2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b/>
          <w:bCs/>
          <w:color w:val="222222"/>
          <w:sz w:val="21"/>
          <w:szCs w:val="21"/>
        </w:rPr>
        <w:t xml:space="preserve">#show 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</w:rPr>
        <w:t>run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- Посмотреть действующую конфигурацию (может отличаться от сохранённой, если после изменений ещё не сохраняли)</w:t>
      </w:r>
    </w:p>
    <w:p w14:paraId="77761958" w14:textId="77777777" w:rsidR="001C154D" w:rsidRDefault="001C154D" w:rsidP="001C154D"/>
    <w:p w14:paraId="0248EE5A" w14:textId="77777777" w:rsidR="00C60C1F" w:rsidRDefault="00C60C1F" w:rsidP="00C60C1F"/>
    <w:p w14:paraId="746CFB6C" w14:textId="52224C8D" w:rsidR="00C60C1F" w:rsidRDefault="00C60C1F" w:rsidP="00C60C1F">
      <w:r>
        <w:t xml:space="preserve">2. При помощи каких команд можно посмотреть стартовый конфигурационный файл оборудования? </w:t>
      </w:r>
    </w:p>
    <w:p w14:paraId="08DF97D1" w14:textId="77777777" w:rsidR="001C154D" w:rsidRDefault="001C154D" w:rsidP="00C60C1F"/>
    <w:p w14:paraId="6802E544" w14:textId="77777777" w:rsidR="001C154D" w:rsidRDefault="001C154D" w:rsidP="001C154D">
      <w:hyperlink r:id="rId11" w:tgtFrame="_blank" w:history="1">
        <w:proofErr w:type="spellStart"/>
        <w:r>
          <w:rPr>
            <w:rStyle w:val="a5"/>
            <w:rFonts w:ascii="Roboto" w:hAnsi="Roboto"/>
            <w:color w:val="333333"/>
            <w:sz w:val="23"/>
            <w:szCs w:val="23"/>
            <w:bdr w:val="none" w:sz="0" w:space="0" w:color="auto" w:frame="1"/>
            <w:shd w:val="clear" w:color="auto" w:fill="FFFFFF"/>
          </w:rPr>
          <w:t>enable</w:t>
        </w:r>
        <w:proofErr w:type="spellEnd"/>
      </w:hyperlink>
      <w:r>
        <w:rPr>
          <w:rFonts w:ascii="Roboto" w:hAnsi="Roboto"/>
          <w:color w:val="333333"/>
          <w:sz w:val="23"/>
          <w:szCs w:val="23"/>
          <w:shd w:val="clear" w:color="auto" w:fill="FFFFFF"/>
        </w:rPr>
        <w:t> — вход в привилегированный режим</w:t>
      </w:r>
    </w:p>
    <w:p w14:paraId="5CFFF5B9" w14:textId="77777777" w:rsidR="001C154D" w:rsidRDefault="001C154D" w:rsidP="00C60C1F"/>
    <w:p w14:paraId="6C752D29" w14:textId="005CE1E0" w:rsidR="00C60C1F" w:rsidRDefault="00C60C1F" w:rsidP="00C60C1F">
      <w:r>
        <w:t xml:space="preserve">3. При помощи каких команд можно экспортировать конфигурационный файл оборудования? </w:t>
      </w:r>
    </w:p>
    <w:p w14:paraId="06520C58" w14:textId="77777777" w:rsidR="00197221" w:rsidRDefault="00197221" w:rsidP="00C60C1F"/>
    <w:p w14:paraId="4C628960" w14:textId="2AD89162" w:rsidR="00197221" w:rsidRPr="00197221" w:rsidRDefault="00197221" w:rsidP="00197221">
      <w:pPr>
        <w:rPr>
          <w:lang w:val="en-US"/>
        </w:rPr>
      </w:pPr>
      <w:proofErr w:type="spellStart"/>
      <w:r>
        <w:rPr>
          <w:rStyle w:val="keyword"/>
          <w:rFonts w:ascii="Arial" w:hAnsi="Arial" w:cs="Arial"/>
          <w:b/>
          <w:bCs/>
          <w:color w:val="000000"/>
          <w:sz w:val="21"/>
          <w:szCs w:val="21"/>
        </w:rPr>
        <w:t>snapshot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keyword"/>
          <w:rFonts w:ascii="Arial" w:hAnsi="Arial" w:cs="Arial"/>
          <w:b/>
          <w:bCs/>
          <w:color w:val="000000"/>
          <w:sz w:val="21"/>
          <w:szCs w:val="21"/>
          <w:lang w:val="en-US"/>
        </w:rPr>
        <w:t>export</w:t>
      </w:r>
    </w:p>
    <w:p w14:paraId="49BDEA1A" w14:textId="77777777" w:rsidR="00197221" w:rsidRDefault="00197221" w:rsidP="00C60C1F"/>
    <w:p w14:paraId="3D987731" w14:textId="13F65706" w:rsidR="00C60C1F" w:rsidRDefault="00C60C1F" w:rsidP="00C60C1F">
      <w:r>
        <w:t>4. При помощи каких команд можно импортировать конфигурационный файл оборудования?</w:t>
      </w:r>
    </w:p>
    <w:p w14:paraId="7D80FB8C" w14:textId="77777777" w:rsidR="00197221" w:rsidRDefault="00197221" w:rsidP="00197221">
      <w:pPr>
        <w:rPr>
          <w:rStyle w:val="keyword"/>
          <w:rFonts w:ascii="Arial" w:hAnsi="Arial" w:cs="Arial"/>
          <w:b/>
          <w:bCs/>
          <w:color w:val="000000"/>
          <w:sz w:val="21"/>
          <w:szCs w:val="21"/>
        </w:rPr>
      </w:pPr>
    </w:p>
    <w:p w14:paraId="7E0BCB59" w14:textId="69905789" w:rsidR="00197221" w:rsidRPr="00197221" w:rsidRDefault="00197221" w:rsidP="00197221">
      <w:pPr>
        <w:rPr>
          <w:lang w:val="en-US"/>
        </w:rPr>
      </w:pPr>
      <w:proofErr w:type="spellStart"/>
      <w:r>
        <w:rPr>
          <w:rStyle w:val="keyword"/>
          <w:rFonts w:ascii="Arial" w:hAnsi="Arial" w:cs="Arial"/>
          <w:b/>
          <w:bCs/>
          <w:color w:val="000000"/>
          <w:sz w:val="21"/>
          <w:szCs w:val="21"/>
        </w:rPr>
        <w:t>snapshot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proofErr w:type="spellStart"/>
      <w:r>
        <w:rPr>
          <w:rStyle w:val="keyword"/>
          <w:rFonts w:ascii="Arial" w:hAnsi="Arial" w:cs="Arial"/>
          <w:b/>
          <w:bCs/>
          <w:color w:val="000000"/>
          <w:sz w:val="21"/>
          <w:szCs w:val="21"/>
        </w:rPr>
        <w:t>impor</w:t>
      </w:r>
      <w:proofErr w:type="spellEnd"/>
      <w:r>
        <w:rPr>
          <w:rStyle w:val="keyword"/>
          <w:rFonts w:ascii="Arial" w:hAnsi="Arial" w:cs="Arial"/>
          <w:b/>
          <w:bCs/>
          <w:color w:val="000000"/>
          <w:sz w:val="21"/>
          <w:szCs w:val="21"/>
          <w:lang w:val="en-US"/>
        </w:rPr>
        <w:t>t</w:t>
      </w:r>
    </w:p>
    <w:p w14:paraId="3832D692" w14:textId="77777777" w:rsidR="004417EB" w:rsidRPr="004417EB" w:rsidRDefault="004417EB" w:rsidP="00DD4DE5"/>
    <w:sectPr w:rsidR="004417EB" w:rsidRPr="004417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Yu Gothic"/>
    <w:panose1 w:val="020B0604020202020204"/>
    <w:charset w:val="8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96D6E"/>
    <w:multiLevelType w:val="hybridMultilevel"/>
    <w:tmpl w:val="C6844C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841A82"/>
    <w:multiLevelType w:val="multilevel"/>
    <w:tmpl w:val="280CD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ED96678"/>
    <w:multiLevelType w:val="multilevel"/>
    <w:tmpl w:val="A860F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BFC"/>
    <w:rsid w:val="000D35A8"/>
    <w:rsid w:val="00197221"/>
    <w:rsid w:val="001B5075"/>
    <w:rsid w:val="001C154D"/>
    <w:rsid w:val="003B6128"/>
    <w:rsid w:val="003E6148"/>
    <w:rsid w:val="004417EB"/>
    <w:rsid w:val="005F66D8"/>
    <w:rsid w:val="007820D6"/>
    <w:rsid w:val="00A61EF7"/>
    <w:rsid w:val="00BB5819"/>
    <w:rsid w:val="00BF10C9"/>
    <w:rsid w:val="00C054EC"/>
    <w:rsid w:val="00C60C1F"/>
    <w:rsid w:val="00DD4DE5"/>
    <w:rsid w:val="00EB2504"/>
    <w:rsid w:val="00F07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736D6C"/>
  <w15:chartTrackingRefBased/>
  <w15:docId w15:val="{A2E5CFD7-04FA-9146-A316-1CA105AC6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154D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20D6"/>
    <w:pPr>
      <w:ind w:left="720"/>
      <w:contextualSpacing/>
    </w:pPr>
  </w:style>
  <w:style w:type="character" w:styleId="a4">
    <w:name w:val="Emphasis"/>
    <w:basedOn w:val="a0"/>
    <w:uiPriority w:val="20"/>
    <w:qFormat/>
    <w:rsid w:val="00C60C1F"/>
    <w:rPr>
      <w:i/>
      <w:iCs/>
    </w:rPr>
  </w:style>
  <w:style w:type="character" w:styleId="a5">
    <w:name w:val="Hyperlink"/>
    <w:basedOn w:val="a0"/>
    <w:uiPriority w:val="99"/>
    <w:semiHidden/>
    <w:unhideWhenUsed/>
    <w:rsid w:val="001C154D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1C154D"/>
    <w:pPr>
      <w:spacing w:before="100" w:beforeAutospacing="1" w:after="100" w:afterAutospacing="1"/>
    </w:pPr>
  </w:style>
  <w:style w:type="character" w:customStyle="1" w:styleId="keyword">
    <w:name w:val="keyword"/>
    <w:basedOn w:val="a0"/>
    <w:rsid w:val="001972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rtemsannikov.ru/cisco/packet-tracer/enable-cpt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hutenkovika/Library/Group%20Containers/UBF8T346G9.Office/User%20Content.localized/Templates.localized/&#1096;&#1072;&#1073;&#1083;&#1086;&#1085;%20&#1086;&#1090;&#1095;&#1077;&#1090;&#1072;%20&#1088;&#1091;&#107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 отчета рудн.dotx</Template>
  <TotalTime>21</TotalTime>
  <Pages>8</Pages>
  <Words>383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Екатерина-Виктория Петрова</cp:lastModifiedBy>
  <cp:revision>8</cp:revision>
  <dcterms:created xsi:type="dcterms:W3CDTF">2022-03-05T14:20:00Z</dcterms:created>
  <dcterms:modified xsi:type="dcterms:W3CDTF">2022-03-05T20:40:00Z</dcterms:modified>
</cp:coreProperties>
</file>