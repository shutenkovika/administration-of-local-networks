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6D42E" w14:textId="77777777" w:rsidR="00A61EF7" w:rsidRPr="001A2635" w:rsidRDefault="00A61EF7" w:rsidP="00A61EF7">
      <w:pPr>
        <w:pageBreakBefore/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kern w:val="2"/>
          <w:sz w:val="28"/>
          <w:szCs w:val="28"/>
          <w:lang w:eastAsia="zh-CN" w:bidi="hi-IN"/>
        </w:rPr>
        <w:t>РОССИЙСКИЙ УНИВЕРСИТЕТ ДРУЖБЫ НАРОДОВ</w:t>
      </w:r>
    </w:p>
    <w:p w14:paraId="0A86DA8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Факультет физико-математических и естественных наук</w:t>
      </w:r>
    </w:p>
    <w:p w14:paraId="727A4395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Кафедра прикладной информатики и теории вероятностей</w:t>
      </w:r>
    </w:p>
    <w:p w14:paraId="577FA37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6AEDB47" w14:textId="77777777" w:rsidR="00A61EF7" w:rsidRPr="001A2635" w:rsidRDefault="00A61EF7" w:rsidP="00A61EF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sz w:val="28"/>
          <w:szCs w:val="28"/>
        </w:rPr>
      </w:pPr>
    </w:p>
    <w:p w14:paraId="0D1F24D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7ED4EABF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493EACC1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04763C43" w14:textId="77777777" w:rsidR="00A61EF7" w:rsidRPr="001A2635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ОТЧЕТ </w:t>
      </w:r>
    </w:p>
    <w:p w14:paraId="46F28924" w14:textId="4A578DF7" w:rsidR="00A61EF7" w:rsidRPr="000800B4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по лабораторной работе № </w:t>
      </w:r>
      <w:r w:rsidR="00A27698">
        <w:rPr>
          <w:rFonts w:eastAsia="Droid Sans Fallback"/>
          <w:b/>
          <w:caps/>
          <w:kern w:val="2"/>
          <w:sz w:val="28"/>
          <w:szCs w:val="28"/>
          <w:u w:val="single"/>
          <w:lang w:eastAsia="zh-CN" w:bidi="hi-IN"/>
        </w:rPr>
        <w:t>11</w:t>
      </w:r>
    </w:p>
    <w:p w14:paraId="618409C3" w14:textId="77777777" w:rsidR="00A61EF7" w:rsidRPr="001A2635" w:rsidRDefault="00A61EF7" w:rsidP="00A61EF7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eastAsia="Droid Sans Fallback"/>
          <w:i/>
          <w:iCs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>дисциплина:</w:t>
      </w:r>
      <w:r w:rsidRPr="002B216D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Администрирование локальных сетей </w:t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</w:p>
    <w:p w14:paraId="217755F5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7A2962DB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20C25702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5A90AD7C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7B5C4C01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1EDCBA07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sz w:val="28"/>
          <w:szCs w:val="28"/>
        </w:rPr>
      </w:pPr>
    </w:p>
    <w:p w14:paraId="14D9552B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70A5160E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84C0336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723E649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67467D25" w14:textId="77777777" w:rsidR="00A61EF7" w:rsidRPr="001A2635" w:rsidRDefault="00A61EF7" w:rsidP="00A61EF7">
      <w:pPr>
        <w:tabs>
          <w:tab w:val="left" w:pos="5220"/>
          <w:tab w:val="left" w:pos="5895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</w:rPr>
        <w:t xml:space="preserve">Студент:  </w:t>
      </w:r>
      <w:r w:rsidRPr="001A2635">
        <w:rPr>
          <w:bCs/>
          <w:sz w:val="28"/>
          <w:szCs w:val="28"/>
          <w:u w:val="single"/>
        </w:rPr>
        <w:t xml:space="preserve"> </w:t>
      </w:r>
      <w:proofErr w:type="gramEnd"/>
      <w:r w:rsidRPr="001A2635">
        <w:rPr>
          <w:bCs/>
          <w:sz w:val="28"/>
          <w:szCs w:val="28"/>
          <w:u w:val="single"/>
        </w:rPr>
        <w:t xml:space="preserve">     </w:t>
      </w:r>
      <w:proofErr w:type="spellStart"/>
      <w:r w:rsidRPr="001A2635">
        <w:rPr>
          <w:bCs/>
          <w:sz w:val="28"/>
          <w:szCs w:val="28"/>
          <w:u w:val="single"/>
        </w:rPr>
        <w:t>Шутенко</w:t>
      </w:r>
      <w:proofErr w:type="spellEnd"/>
      <w:r w:rsidRPr="001A2635">
        <w:rPr>
          <w:bCs/>
          <w:sz w:val="28"/>
          <w:szCs w:val="28"/>
          <w:u w:val="single"/>
        </w:rPr>
        <w:t xml:space="preserve"> Виктория Михайловна                          </w:t>
      </w:r>
      <w:r w:rsidRPr="001A2635">
        <w:rPr>
          <w:bCs/>
          <w:sz w:val="28"/>
          <w:szCs w:val="28"/>
        </w:rPr>
        <w:t xml:space="preserve">  </w:t>
      </w:r>
    </w:p>
    <w:p w14:paraId="163BF399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i/>
          <w:iCs/>
          <w:sz w:val="28"/>
          <w:szCs w:val="28"/>
        </w:rPr>
      </w:pPr>
    </w:p>
    <w:p w14:paraId="14FCF16D" w14:textId="77777777" w:rsidR="00A61EF7" w:rsidRPr="001A2635" w:rsidRDefault="00A61EF7" w:rsidP="00A61EF7">
      <w:pPr>
        <w:tabs>
          <w:tab w:val="left" w:pos="0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  <w:u w:val="single"/>
        </w:rPr>
        <w:t xml:space="preserve">Группа:   </w:t>
      </w:r>
      <w:proofErr w:type="gramEnd"/>
      <w:r w:rsidRPr="001A2635">
        <w:rPr>
          <w:bCs/>
          <w:sz w:val="28"/>
          <w:szCs w:val="28"/>
          <w:u w:val="single"/>
        </w:rPr>
        <w:t xml:space="preserve">НФИ-бд-03-19                                 </w:t>
      </w:r>
      <w:r w:rsidRPr="001A2635">
        <w:rPr>
          <w:bCs/>
          <w:sz w:val="28"/>
          <w:szCs w:val="28"/>
        </w:rPr>
        <w:t xml:space="preserve">  </w:t>
      </w:r>
    </w:p>
    <w:p w14:paraId="46C6A8F5" w14:textId="77777777" w:rsidR="00A61EF7" w:rsidRPr="001A2635" w:rsidRDefault="00A61EF7" w:rsidP="00A61EF7">
      <w:pPr>
        <w:spacing w:line="360" w:lineRule="auto"/>
        <w:rPr>
          <w:sz w:val="28"/>
          <w:szCs w:val="28"/>
        </w:rPr>
      </w:pPr>
    </w:p>
    <w:p w14:paraId="4E4C87FC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6909A53D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3214F512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МОСКВА</w:t>
      </w:r>
    </w:p>
    <w:p w14:paraId="06F5015C" w14:textId="7776D390" w:rsidR="00A27698" w:rsidRDefault="00A61EF7" w:rsidP="00A27698">
      <w:pPr>
        <w:spacing w:line="360" w:lineRule="auto"/>
        <w:jc w:val="center"/>
        <w:rPr>
          <w:sz w:val="28"/>
          <w:szCs w:val="28"/>
        </w:rPr>
      </w:pPr>
      <w:r w:rsidRPr="001A2635">
        <w:rPr>
          <w:sz w:val="28"/>
          <w:szCs w:val="28"/>
        </w:rPr>
        <w:t>20</w:t>
      </w:r>
      <w:r w:rsidRPr="001A2635">
        <w:rPr>
          <w:sz w:val="28"/>
          <w:szCs w:val="28"/>
          <w:u w:val="single"/>
        </w:rPr>
        <w:t>2</w:t>
      </w:r>
      <w:r w:rsidRPr="005908FE">
        <w:rPr>
          <w:sz w:val="28"/>
          <w:szCs w:val="28"/>
          <w:u w:val="single"/>
        </w:rPr>
        <w:t>2</w:t>
      </w:r>
      <w:r w:rsidRPr="001A2635">
        <w:rPr>
          <w:sz w:val="28"/>
          <w:szCs w:val="28"/>
        </w:rPr>
        <w:t xml:space="preserve"> г.</w:t>
      </w:r>
    </w:p>
    <w:p w14:paraId="124EF6D0" w14:textId="78B85D12" w:rsidR="00A27698" w:rsidRPr="00A27698" w:rsidRDefault="00A27698" w:rsidP="00A27698">
      <w:pPr>
        <w:spacing w:line="360" w:lineRule="auto"/>
        <w:jc w:val="both"/>
        <w:rPr>
          <w:sz w:val="28"/>
          <w:szCs w:val="28"/>
        </w:rPr>
      </w:pPr>
      <w:r w:rsidRPr="00A27698">
        <w:rPr>
          <w:sz w:val="28"/>
          <w:szCs w:val="28"/>
        </w:rPr>
        <w:lastRenderedPageBreak/>
        <w:t xml:space="preserve"> Цель работы:</w:t>
      </w:r>
    </w:p>
    <w:p w14:paraId="7A5F45A7" w14:textId="77777777" w:rsidR="00A27698" w:rsidRPr="00A27698" w:rsidRDefault="00A27698" w:rsidP="00A27698">
      <w:pPr>
        <w:spacing w:line="360" w:lineRule="auto"/>
        <w:jc w:val="both"/>
        <w:rPr>
          <w:sz w:val="28"/>
          <w:szCs w:val="28"/>
        </w:rPr>
      </w:pPr>
      <w:r w:rsidRPr="00A27698">
        <w:rPr>
          <w:sz w:val="28"/>
          <w:szCs w:val="28"/>
        </w:rPr>
        <w:t>Провести подготовительные мероприятия по подключению локальной сети</w:t>
      </w:r>
    </w:p>
    <w:p w14:paraId="249F3081" w14:textId="34000B6F" w:rsidR="00A27698" w:rsidRPr="00A27698" w:rsidRDefault="00A27698" w:rsidP="00A27698">
      <w:pPr>
        <w:spacing w:line="360" w:lineRule="auto"/>
        <w:jc w:val="both"/>
        <w:rPr>
          <w:sz w:val="28"/>
          <w:szCs w:val="28"/>
        </w:rPr>
      </w:pPr>
      <w:r w:rsidRPr="00A27698">
        <w:rPr>
          <w:sz w:val="28"/>
          <w:szCs w:val="28"/>
        </w:rPr>
        <w:t>организации к Интернету.</w:t>
      </w:r>
    </w:p>
    <w:p w14:paraId="51FEB504" w14:textId="53D77C57" w:rsidR="00BF10C9" w:rsidRPr="00A27698" w:rsidRDefault="00BF10C9" w:rsidP="00A27698">
      <w:pPr>
        <w:spacing w:line="360" w:lineRule="auto"/>
        <w:rPr>
          <w:sz w:val="28"/>
          <w:szCs w:val="28"/>
        </w:rPr>
      </w:pPr>
    </w:p>
    <w:p w14:paraId="04C967FE" w14:textId="5DEC2545" w:rsidR="00A27698" w:rsidRPr="00A27698" w:rsidRDefault="00A27698" w:rsidP="00A27698">
      <w:pPr>
        <w:spacing w:line="360" w:lineRule="auto"/>
        <w:rPr>
          <w:sz w:val="28"/>
          <w:szCs w:val="28"/>
        </w:rPr>
      </w:pPr>
      <w:r w:rsidRPr="00A27698">
        <w:rPr>
          <w:sz w:val="28"/>
          <w:szCs w:val="28"/>
        </w:rPr>
        <w:t>Задание</w:t>
      </w:r>
    </w:p>
    <w:p w14:paraId="3DA734BE" w14:textId="77777777" w:rsidR="00A27698" w:rsidRPr="00A27698" w:rsidRDefault="00A27698" w:rsidP="00A27698">
      <w:pPr>
        <w:spacing w:line="360" w:lineRule="auto"/>
        <w:rPr>
          <w:sz w:val="28"/>
          <w:szCs w:val="28"/>
        </w:rPr>
      </w:pPr>
      <w:r w:rsidRPr="00A27698">
        <w:rPr>
          <w:sz w:val="28"/>
          <w:szCs w:val="28"/>
        </w:rPr>
        <w:t>1. Построить схему подсоединения локальной сети к Интернету.</w:t>
      </w:r>
    </w:p>
    <w:p w14:paraId="529F4313" w14:textId="77777777" w:rsidR="00A27698" w:rsidRPr="00A27698" w:rsidRDefault="00A27698" w:rsidP="00A27698">
      <w:pPr>
        <w:spacing w:line="360" w:lineRule="auto"/>
        <w:rPr>
          <w:sz w:val="28"/>
          <w:szCs w:val="28"/>
        </w:rPr>
      </w:pPr>
      <w:r w:rsidRPr="00A27698">
        <w:rPr>
          <w:sz w:val="28"/>
          <w:szCs w:val="28"/>
        </w:rPr>
        <w:t>2. Построить модельные сети провайдера и сети Интернет (рис. 11.2).</w:t>
      </w:r>
    </w:p>
    <w:p w14:paraId="42DD18E1" w14:textId="77777777" w:rsidR="00A27698" w:rsidRPr="00A27698" w:rsidRDefault="00A27698" w:rsidP="00A27698">
      <w:pPr>
        <w:spacing w:line="360" w:lineRule="auto"/>
        <w:rPr>
          <w:sz w:val="28"/>
          <w:szCs w:val="28"/>
        </w:rPr>
      </w:pPr>
      <w:r w:rsidRPr="00A27698">
        <w:rPr>
          <w:sz w:val="28"/>
          <w:szCs w:val="28"/>
        </w:rPr>
        <w:t>3. Построить схемы сетей L1, L2, L3.</w:t>
      </w:r>
    </w:p>
    <w:p w14:paraId="0CC9F8BD" w14:textId="6168FB00" w:rsidR="00A27698" w:rsidRDefault="00A27698" w:rsidP="00A27698">
      <w:pPr>
        <w:spacing w:line="360" w:lineRule="auto"/>
        <w:rPr>
          <w:sz w:val="28"/>
          <w:szCs w:val="28"/>
        </w:rPr>
      </w:pPr>
      <w:r w:rsidRPr="00A27698">
        <w:rPr>
          <w:sz w:val="28"/>
          <w:szCs w:val="28"/>
        </w:rPr>
        <w:t>4. При выполнении работы необходимо учитывать соглашение об именовании</w:t>
      </w:r>
      <w:r>
        <w:rPr>
          <w:sz w:val="28"/>
          <w:szCs w:val="28"/>
        </w:rPr>
        <w:t xml:space="preserve"> </w:t>
      </w:r>
      <w:r w:rsidRPr="00A27698">
        <w:rPr>
          <w:sz w:val="28"/>
          <w:szCs w:val="28"/>
        </w:rPr>
        <w:t>(см. раздел 2.5).</w:t>
      </w:r>
    </w:p>
    <w:p w14:paraId="7FD85728" w14:textId="77777777" w:rsidR="008233EB" w:rsidRPr="008233EB" w:rsidRDefault="008233EB" w:rsidP="008233EB">
      <w:pPr>
        <w:spacing w:line="360" w:lineRule="auto"/>
        <w:jc w:val="center"/>
        <w:rPr>
          <w:sz w:val="28"/>
          <w:szCs w:val="28"/>
        </w:rPr>
      </w:pPr>
      <w:r w:rsidRPr="008233EB">
        <w:rPr>
          <w:sz w:val="28"/>
          <w:szCs w:val="28"/>
        </w:rPr>
        <w:t>Последовательность выполнения работы</w:t>
      </w:r>
    </w:p>
    <w:p w14:paraId="29948DBF" w14:textId="1D30D6FB" w:rsidR="008233EB" w:rsidRPr="008233EB" w:rsidRDefault="008233EB" w:rsidP="008233EB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1. Внес</w:t>
      </w:r>
      <w:r>
        <w:rPr>
          <w:sz w:val="28"/>
          <w:szCs w:val="28"/>
        </w:rPr>
        <w:t xml:space="preserve">ла </w:t>
      </w:r>
      <w:r w:rsidRPr="008233EB">
        <w:rPr>
          <w:sz w:val="28"/>
          <w:szCs w:val="28"/>
        </w:rPr>
        <w:t>изменения в схему L1 сети, добавив в неё сеть провайдера и сеть</w:t>
      </w:r>
    </w:p>
    <w:p w14:paraId="430EA7BC" w14:textId="5667B1AA" w:rsidR="008233EB" w:rsidRDefault="008233EB" w:rsidP="008233EB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модельного Интернета с указанием названий оборудования и портов подключения.</w:t>
      </w:r>
    </w:p>
    <w:p w14:paraId="6317A564" w14:textId="4DAE9019" w:rsidR="008233EB" w:rsidRDefault="00380F8E" w:rsidP="008233E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57EBDA" wp14:editId="3BA01A82">
            <wp:extent cx="5226629" cy="8783391"/>
            <wp:effectExtent l="0" t="0" r="635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22" cy="8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904" w14:textId="2F83FD27" w:rsidR="00380F8E" w:rsidRPr="00E54438" w:rsidRDefault="00380F8E" w:rsidP="008233E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1. Схема </w:t>
      </w:r>
      <w:r w:rsidR="00E54438">
        <w:rPr>
          <w:sz w:val="28"/>
          <w:szCs w:val="28"/>
          <w:lang w:val="en-US"/>
        </w:rPr>
        <w:t>L</w:t>
      </w:r>
      <w:r w:rsidR="00E54438" w:rsidRPr="00E54438">
        <w:rPr>
          <w:sz w:val="28"/>
          <w:szCs w:val="28"/>
        </w:rPr>
        <w:t xml:space="preserve">1 </w:t>
      </w:r>
      <w:r w:rsidR="00E54438">
        <w:rPr>
          <w:sz w:val="28"/>
          <w:szCs w:val="28"/>
        </w:rPr>
        <w:t>с изменениями.</w:t>
      </w:r>
    </w:p>
    <w:p w14:paraId="2445BEDA" w14:textId="2C4B1113" w:rsidR="008233EB" w:rsidRPr="008233EB" w:rsidRDefault="008233EB" w:rsidP="008233EB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lastRenderedPageBreak/>
        <w:t>2. Внес</w:t>
      </w:r>
      <w:r>
        <w:rPr>
          <w:sz w:val="28"/>
          <w:szCs w:val="28"/>
        </w:rPr>
        <w:t>ла</w:t>
      </w:r>
      <w:r w:rsidRPr="008233EB">
        <w:rPr>
          <w:sz w:val="28"/>
          <w:szCs w:val="28"/>
        </w:rPr>
        <w:t xml:space="preserve"> изменения в схемы L2 и L3 сети, указав адреса и VLAN сети</w:t>
      </w:r>
    </w:p>
    <w:p w14:paraId="22B765B9" w14:textId="3EDF3770" w:rsidR="008233EB" w:rsidRDefault="008233EB" w:rsidP="008233EB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провайдера и модельной сети Интернета. Скорректир</w:t>
      </w:r>
      <w:r>
        <w:rPr>
          <w:sz w:val="28"/>
          <w:szCs w:val="28"/>
        </w:rPr>
        <w:t>овала</w:t>
      </w:r>
      <w:r w:rsidRPr="008233EB">
        <w:rPr>
          <w:sz w:val="28"/>
          <w:szCs w:val="28"/>
        </w:rPr>
        <w:t xml:space="preserve"> таблицы распределения IP-адресов и портов.</w:t>
      </w:r>
    </w:p>
    <w:p w14:paraId="62D5B554" w14:textId="053FC6EB" w:rsidR="00E54438" w:rsidRDefault="00E54438" w:rsidP="008233E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7C16C1" wp14:editId="4F9DFE10">
            <wp:extent cx="5306096" cy="89169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36" cy="90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FBC0" w14:textId="28BBF513" w:rsidR="00E54438" w:rsidRPr="00E54438" w:rsidRDefault="00E54438" w:rsidP="00E544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2. Схема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2</w:t>
      </w:r>
      <w:r w:rsidRPr="00E54438">
        <w:rPr>
          <w:sz w:val="28"/>
          <w:szCs w:val="28"/>
        </w:rPr>
        <w:t xml:space="preserve"> </w:t>
      </w:r>
      <w:r>
        <w:rPr>
          <w:sz w:val="28"/>
          <w:szCs w:val="28"/>
        </w:rPr>
        <w:t>с изменениями.</w:t>
      </w:r>
    </w:p>
    <w:p w14:paraId="4CFBD02C" w14:textId="1F343E12" w:rsidR="00E54438" w:rsidRDefault="00E54438" w:rsidP="00E54438">
      <w:pPr>
        <w:spacing w:line="360" w:lineRule="auto"/>
        <w:rPr>
          <w:sz w:val="28"/>
          <w:szCs w:val="28"/>
        </w:rPr>
      </w:pPr>
    </w:p>
    <w:p w14:paraId="145E91D7" w14:textId="421F24C6" w:rsidR="00380F8E" w:rsidRDefault="00380F8E" w:rsidP="008233E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8E3450" wp14:editId="74D6D479">
            <wp:extent cx="4038600" cy="289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7CE2" w14:textId="6947CAD9" w:rsidR="00E54438" w:rsidRPr="00E54438" w:rsidRDefault="00E54438" w:rsidP="00E5443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3</w:t>
      </w:r>
      <w:r w:rsidRPr="00E54438">
        <w:rPr>
          <w:sz w:val="28"/>
          <w:szCs w:val="28"/>
        </w:rPr>
        <w:t xml:space="preserve"> </w:t>
      </w:r>
      <w:r>
        <w:rPr>
          <w:sz w:val="28"/>
          <w:szCs w:val="28"/>
        </w:rPr>
        <w:t>с изменениями.</w:t>
      </w:r>
    </w:p>
    <w:p w14:paraId="6321D57F" w14:textId="24085CFA" w:rsidR="00380F8E" w:rsidRDefault="00380F8E" w:rsidP="008233EB">
      <w:pPr>
        <w:spacing w:line="360" w:lineRule="auto"/>
        <w:rPr>
          <w:sz w:val="28"/>
          <w:szCs w:val="28"/>
        </w:rPr>
      </w:pPr>
    </w:p>
    <w:p w14:paraId="6FE3B59D" w14:textId="58072BEA" w:rsidR="00380F8E" w:rsidRPr="00E54438" w:rsidRDefault="00380F8E" w:rsidP="008233E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IP</w:t>
      </w:r>
      <w:r w:rsidR="00E54438">
        <w:rPr>
          <w:sz w:val="28"/>
          <w:szCs w:val="28"/>
        </w:rPr>
        <w:t xml:space="preserve"> (с изменениями)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685"/>
        <w:gridCol w:w="426"/>
        <w:gridCol w:w="2119"/>
      </w:tblGrid>
      <w:tr w:rsidR="00380F8E" w14:paraId="54FBBB8A" w14:textId="77777777" w:rsidTr="008C5D7C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BBB651D" w14:textId="77777777" w:rsidR="00380F8E" w:rsidRPr="000F768D" w:rsidRDefault="00380F8E" w:rsidP="00B319D7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22B751" w14:textId="77777777" w:rsidR="00380F8E" w:rsidRPr="000F768D" w:rsidRDefault="00380F8E" w:rsidP="00B319D7">
            <w:pPr>
              <w:jc w:val="center"/>
            </w:pPr>
            <w:r>
              <w:t>Примечание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1DF7797" w14:textId="77777777" w:rsidR="00380F8E" w:rsidRPr="000F768D" w:rsidRDefault="00380F8E" w:rsidP="00B319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</w:tr>
      <w:tr w:rsidR="00380F8E" w14:paraId="0C2FE1CE" w14:textId="77777777" w:rsidTr="008C5D7C"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5856753F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10.128.0.0/16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DCE31B" w14:textId="77777777" w:rsidR="00380F8E" w:rsidRPr="00F33136" w:rsidRDefault="00380F8E" w:rsidP="00B319D7">
            <w:r>
              <w:t>Вся сеть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00147E5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66D63D99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23F64580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39D4F2AD" w14:textId="77777777" w:rsidR="00380F8E" w:rsidRPr="00F33136" w:rsidRDefault="00380F8E" w:rsidP="00B319D7">
            <w:r>
              <w:t>Серверная ферма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396EB303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380F8E" w14:paraId="5E98E20A" w14:textId="77777777" w:rsidTr="008C5D7C">
        <w:tc>
          <w:tcPr>
            <w:tcW w:w="3119" w:type="dxa"/>
            <w:tcBorders>
              <w:right w:val="nil"/>
            </w:tcBorders>
          </w:tcPr>
          <w:p w14:paraId="440609AC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10.128.0.1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36ADE553" w14:textId="77777777" w:rsidR="00380F8E" w:rsidRPr="00F33136" w:rsidRDefault="00380F8E" w:rsidP="00B319D7">
            <w:r>
              <w:t>Шлюз</w:t>
            </w:r>
          </w:p>
        </w:tc>
        <w:tc>
          <w:tcPr>
            <w:tcW w:w="2119" w:type="dxa"/>
            <w:tcBorders>
              <w:left w:val="nil"/>
            </w:tcBorders>
          </w:tcPr>
          <w:p w14:paraId="484372D3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1540DD5B" w14:textId="77777777" w:rsidTr="008C5D7C">
        <w:tc>
          <w:tcPr>
            <w:tcW w:w="3119" w:type="dxa"/>
            <w:tcBorders>
              <w:right w:val="nil"/>
            </w:tcBorders>
          </w:tcPr>
          <w:p w14:paraId="2A248E39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10.128.0.2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5770EC75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2119" w:type="dxa"/>
            <w:tcBorders>
              <w:left w:val="nil"/>
            </w:tcBorders>
          </w:tcPr>
          <w:p w14:paraId="222C36D9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8EF02C0" w14:textId="77777777" w:rsidTr="008C5D7C">
        <w:tc>
          <w:tcPr>
            <w:tcW w:w="3119" w:type="dxa"/>
            <w:tcBorders>
              <w:right w:val="nil"/>
            </w:tcBorders>
          </w:tcPr>
          <w:p w14:paraId="74789A36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10.128.0.3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51C1059F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119" w:type="dxa"/>
            <w:tcBorders>
              <w:left w:val="nil"/>
            </w:tcBorders>
          </w:tcPr>
          <w:p w14:paraId="75019646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436787D" w14:textId="77777777" w:rsidTr="008C5D7C">
        <w:tc>
          <w:tcPr>
            <w:tcW w:w="3119" w:type="dxa"/>
            <w:tcBorders>
              <w:right w:val="nil"/>
            </w:tcBorders>
          </w:tcPr>
          <w:p w14:paraId="64495B63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10.128.0.4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6D43C46C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Mail</w:t>
            </w:r>
          </w:p>
        </w:tc>
        <w:tc>
          <w:tcPr>
            <w:tcW w:w="2119" w:type="dxa"/>
            <w:tcBorders>
              <w:left w:val="nil"/>
            </w:tcBorders>
          </w:tcPr>
          <w:p w14:paraId="5BD34CCF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41332D51" w14:textId="77777777" w:rsidTr="008C5D7C">
        <w:tc>
          <w:tcPr>
            <w:tcW w:w="3119" w:type="dxa"/>
            <w:tcBorders>
              <w:bottom w:val="nil"/>
              <w:right w:val="nil"/>
            </w:tcBorders>
          </w:tcPr>
          <w:p w14:paraId="48B944B4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10.128.0.5</w:t>
            </w:r>
          </w:p>
        </w:tc>
        <w:tc>
          <w:tcPr>
            <w:tcW w:w="4111" w:type="dxa"/>
            <w:gridSpan w:val="2"/>
            <w:tcBorders>
              <w:left w:val="nil"/>
              <w:bottom w:val="nil"/>
              <w:right w:val="nil"/>
            </w:tcBorders>
          </w:tcPr>
          <w:p w14:paraId="068D7972" w14:textId="77777777" w:rsidR="00380F8E" w:rsidRDefault="00380F8E" w:rsidP="00B319D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Dns</w:t>
            </w:r>
            <w:proofErr w:type="spellEnd"/>
          </w:p>
        </w:tc>
        <w:tc>
          <w:tcPr>
            <w:tcW w:w="2119" w:type="dxa"/>
            <w:tcBorders>
              <w:left w:val="nil"/>
              <w:bottom w:val="nil"/>
            </w:tcBorders>
          </w:tcPr>
          <w:p w14:paraId="7C78CBE6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1F8E60CB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635E5284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10.128.0.6-10.128.0.254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9086D8" w14:textId="77777777" w:rsidR="00380F8E" w:rsidRPr="00F33136" w:rsidRDefault="00380F8E" w:rsidP="00B319D7">
            <w:r>
              <w:t>Зарезервировано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2791CDBC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7A3C76D3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342407C4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654AB0A2" w14:textId="77777777" w:rsidR="00380F8E" w:rsidRPr="00F33136" w:rsidRDefault="00380F8E" w:rsidP="00B319D7">
            <w:r>
              <w:t>Управление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7D672D29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80F8E" w14:paraId="5C039F7B" w14:textId="77777777" w:rsidTr="008C5D7C">
        <w:tc>
          <w:tcPr>
            <w:tcW w:w="3119" w:type="dxa"/>
            <w:tcBorders>
              <w:right w:val="nil"/>
            </w:tcBorders>
          </w:tcPr>
          <w:p w14:paraId="7CA78372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10.128.1.1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416AA3ED" w14:textId="77777777" w:rsidR="00380F8E" w:rsidRPr="00F33136" w:rsidRDefault="00380F8E" w:rsidP="00B319D7">
            <w:r>
              <w:t>Шлюз</w:t>
            </w:r>
          </w:p>
        </w:tc>
        <w:tc>
          <w:tcPr>
            <w:tcW w:w="2119" w:type="dxa"/>
            <w:tcBorders>
              <w:left w:val="nil"/>
            </w:tcBorders>
          </w:tcPr>
          <w:p w14:paraId="331F8A26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49374AA" w14:textId="77777777" w:rsidTr="008C5D7C">
        <w:tc>
          <w:tcPr>
            <w:tcW w:w="3119" w:type="dxa"/>
            <w:tcBorders>
              <w:right w:val="nil"/>
            </w:tcBorders>
          </w:tcPr>
          <w:p w14:paraId="120A1D0F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10.128.1.2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29098717" w14:textId="77777777" w:rsidR="00380F8E" w:rsidRPr="00F33136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msk-donskaya-vmshutenko-sw-1</w:t>
            </w:r>
          </w:p>
        </w:tc>
        <w:tc>
          <w:tcPr>
            <w:tcW w:w="2119" w:type="dxa"/>
            <w:tcBorders>
              <w:left w:val="nil"/>
            </w:tcBorders>
          </w:tcPr>
          <w:p w14:paraId="6D90517F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4A3E29E2" w14:textId="77777777" w:rsidTr="008C5D7C">
        <w:tc>
          <w:tcPr>
            <w:tcW w:w="3119" w:type="dxa"/>
            <w:tcBorders>
              <w:right w:val="nil"/>
            </w:tcBorders>
          </w:tcPr>
          <w:p w14:paraId="37EF7D98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10.128.1.3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79B1EFE8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msk-donskaya-vmshutenko-sw-2</w:t>
            </w:r>
          </w:p>
        </w:tc>
        <w:tc>
          <w:tcPr>
            <w:tcW w:w="2119" w:type="dxa"/>
            <w:tcBorders>
              <w:left w:val="nil"/>
            </w:tcBorders>
          </w:tcPr>
          <w:p w14:paraId="3A4D8042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1F84152D" w14:textId="77777777" w:rsidTr="008C5D7C">
        <w:tc>
          <w:tcPr>
            <w:tcW w:w="3119" w:type="dxa"/>
            <w:tcBorders>
              <w:right w:val="nil"/>
            </w:tcBorders>
          </w:tcPr>
          <w:p w14:paraId="4DD9AEFF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10.128.1.4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331B5C0E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msk-donskaya-vmshutenko-sw-3</w:t>
            </w:r>
          </w:p>
        </w:tc>
        <w:tc>
          <w:tcPr>
            <w:tcW w:w="2119" w:type="dxa"/>
            <w:tcBorders>
              <w:left w:val="nil"/>
            </w:tcBorders>
          </w:tcPr>
          <w:p w14:paraId="3BA762BF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1F7A36A5" w14:textId="77777777" w:rsidTr="008C5D7C">
        <w:tc>
          <w:tcPr>
            <w:tcW w:w="3119" w:type="dxa"/>
            <w:tcBorders>
              <w:right w:val="nil"/>
            </w:tcBorders>
          </w:tcPr>
          <w:p w14:paraId="292D2662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10.128.1.5</w:t>
            </w:r>
          </w:p>
        </w:tc>
        <w:tc>
          <w:tcPr>
            <w:tcW w:w="4111" w:type="dxa"/>
            <w:gridSpan w:val="2"/>
            <w:tcBorders>
              <w:left w:val="nil"/>
              <w:right w:val="nil"/>
            </w:tcBorders>
          </w:tcPr>
          <w:p w14:paraId="44263892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msk-donskaya-vmshutenko-sw-4</w:t>
            </w:r>
          </w:p>
        </w:tc>
        <w:tc>
          <w:tcPr>
            <w:tcW w:w="2119" w:type="dxa"/>
            <w:tcBorders>
              <w:left w:val="nil"/>
            </w:tcBorders>
          </w:tcPr>
          <w:p w14:paraId="09551102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EED22A5" w14:textId="77777777" w:rsidTr="008C5D7C">
        <w:tc>
          <w:tcPr>
            <w:tcW w:w="3119" w:type="dxa"/>
            <w:tcBorders>
              <w:bottom w:val="nil"/>
              <w:right w:val="nil"/>
            </w:tcBorders>
          </w:tcPr>
          <w:p w14:paraId="2E8F2545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10.128.1.6</w:t>
            </w:r>
          </w:p>
        </w:tc>
        <w:tc>
          <w:tcPr>
            <w:tcW w:w="4111" w:type="dxa"/>
            <w:gridSpan w:val="2"/>
            <w:tcBorders>
              <w:left w:val="nil"/>
              <w:bottom w:val="nil"/>
              <w:right w:val="nil"/>
            </w:tcBorders>
          </w:tcPr>
          <w:p w14:paraId="44958CED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msk-pavlovskaya-vmshutenko-sw-1</w:t>
            </w:r>
          </w:p>
        </w:tc>
        <w:tc>
          <w:tcPr>
            <w:tcW w:w="2119" w:type="dxa"/>
            <w:tcBorders>
              <w:left w:val="nil"/>
              <w:bottom w:val="nil"/>
            </w:tcBorders>
          </w:tcPr>
          <w:p w14:paraId="384C372A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0D22CA7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A56EC5B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10.128.1.7-10.128.1.254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B645CA" w14:textId="77777777" w:rsidR="00380F8E" w:rsidRDefault="00380F8E" w:rsidP="00B319D7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02A00AFD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EB98DB5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2A07EAF9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10.128.2.0/24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0CCE16F2" w14:textId="77777777" w:rsidR="00380F8E" w:rsidRPr="00CF3908" w:rsidRDefault="00380F8E" w:rsidP="00B319D7">
            <w:pPr>
              <w:rPr>
                <w:lang w:val="en-US"/>
              </w:rPr>
            </w:pPr>
            <w:r>
              <w:t xml:space="preserve">Сеть </w:t>
            </w:r>
            <w:r>
              <w:rPr>
                <w:lang w:val="en-US"/>
              </w:rPr>
              <w:t>Point-to-Point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5952F623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7D552FB8" w14:textId="77777777" w:rsidTr="008C5D7C">
        <w:tc>
          <w:tcPr>
            <w:tcW w:w="3119" w:type="dxa"/>
            <w:tcBorders>
              <w:bottom w:val="nil"/>
              <w:right w:val="nil"/>
            </w:tcBorders>
          </w:tcPr>
          <w:p w14:paraId="0F7E2F4D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10.128.2.1</w:t>
            </w:r>
          </w:p>
        </w:tc>
        <w:tc>
          <w:tcPr>
            <w:tcW w:w="4111" w:type="dxa"/>
            <w:gridSpan w:val="2"/>
            <w:tcBorders>
              <w:left w:val="nil"/>
              <w:bottom w:val="nil"/>
              <w:right w:val="nil"/>
            </w:tcBorders>
          </w:tcPr>
          <w:p w14:paraId="76E94894" w14:textId="77777777" w:rsidR="00380F8E" w:rsidRDefault="00380F8E" w:rsidP="00B319D7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9" w:type="dxa"/>
            <w:tcBorders>
              <w:left w:val="nil"/>
              <w:bottom w:val="nil"/>
            </w:tcBorders>
          </w:tcPr>
          <w:p w14:paraId="6E924B07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466914B8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814A080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10.128.2.2-10.128.2.254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5E35AD" w14:textId="77777777" w:rsidR="00380F8E" w:rsidRDefault="00380F8E" w:rsidP="00B319D7">
            <w:pPr>
              <w:rPr>
                <w:lang w:val="en-US"/>
              </w:rPr>
            </w:pPr>
            <w:r>
              <w:t>Зарезервировано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6B3E0C41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60B89470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484CC177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10.128.3.0/24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3A6DE47" w14:textId="77777777" w:rsidR="00380F8E" w:rsidRPr="00CF3908" w:rsidRDefault="00380F8E" w:rsidP="00B319D7">
            <w:r>
              <w:t>Дисплейные классы (ДК)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73AA20C8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</w:tr>
      <w:tr w:rsidR="00380F8E" w14:paraId="7EF7FB9C" w14:textId="77777777" w:rsidTr="008C5D7C">
        <w:tc>
          <w:tcPr>
            <w:tcW w:w="3119" w:type="dxa"/>
            <w:tcBorders>
              <w:bottom w:val="nil"/>
              <w:right w:val="nil"/>
            </w:tcBorders>
          </w:tcPr>
          <w:p w14:paraId="2423693A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10.128.3.1</w:t>
            </w:r>
          </w:p>
        </w:tc>
        <w:tc>
          <w:tcPr>
            <w:tcW w:w="4111" w:type="dxa"/>
            <w:gridSpan w:val="2"/>
            <w:tcBorders>
              <w:left w:val="nil"/>
              <w:bottom w:val="nil"/>
              <w:right w:val="nil"/>
            </w:tcBorders>
          </w:tcPr>
          <w:p w14:paraId="7D88960E" w14:textId="77777777" w:rsidR="00380F8E" w:rsidRDefault="00380F8E" w:rsidP="00B319D7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9" w:type="dxa"/>
            <w:tcBorders>
              <w:left w:val="nil"/>
              <w:bottom w:val="nil"/>
            </w:tcBorders>
          </w:tcPr>
          <w:p w14:paraId="7BF19BEE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2663222D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0A7C7D25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10.128.3.2-10.128.3.254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D9B674" w14:textId="77777777" w:rsidR="00380F8E" w:rsidRDefault="00380F8E" w:rsidP="00B319D7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0F395AF5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2453FC29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4422E287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10.128.4.0/24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09592824" w14:textId="77777777" w:rsidR="00380F8E" w:rsidRPr="00CF3908" w:rsidRDefault="00380F8E" w:rsidP="00B319D7">
            <w:r>
              <w:t>Кафедры (К)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3C65B16A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380F8E" w14:paraId="39BEAE6A" w14:textId="77777777" w:rsidTr="008C5D7C">
        <w:tc>
          <w:tcPr>
            <w:tcW w:w="3119" w:type="dxa"/>
            <w:tcBorders>
              <w:bottom w:val="nil"/>
              <w:right w:val="nil"/>
            </w:tcBorders>
          </w:tcPr>
          <w:p w14:paraId="44FD83C4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10.128.4.1</w:t>
            </w:r>
          </w:p>
        </w:tc>
        <w:tc>
          <w:tcPr>
            <w:tcW w:w="4111" w:type="dxa"/>
            <w:gridSpan w:val="2"/>
            <w:tcBorders>
              <w:left w:val="nil"/>
              <w:bottom w:val="nil"/>
              <w:right w:val="nil"/>
            </w:tcBorders>
          </w:tcPr>
          <w:p w14:paraId="4CB4CBFF" w14:textId="77777777" w:rsidR="00380F8E" w:rsidRDefault="00380F8E" w:rsidP="00B319D7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9" w:type="dxa"/>
            <w:tcBorders>
              <w:left w:val="nil"/>
              <w:bottom w:val="nil"/>
            </w:tcBorders>
          </w:tcPr>
          <w:p w14:paraId="4F02CEA7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75DAC0FA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6335F8DD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10.128.4.2-10.128.4.254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926C1" w14:textId="77777777" w:rsidR="00380F8E" w:rsidRDefault="00380F8E" w:rsidP="00B319D7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1670863E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6F871DCC" w14:textId="77777777" w:rsidTr="008C5D7C">
        <w:tc>
          <w:tcPr>
            <w:tcW w:w="3119" w:type="dxa"/>
            <w:tcBorders>
              <w:top w:val="single" w:sz="4" w:space="0" w:color="auto"/>
              <w:bottom w:val="nil"/>
              <w:right w:val="nil"/>
            </w:tcBorders>
          </w:tcPr>
          <w:p w14:paraId="642A2975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10.128.5.0/24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856A69" w14:textId="77777777" w:rsidR="00380F8E" w:rsidRPr="00CF3908" w:rsidRDefault="00380F8E" w:rsidP="00B319D7">
            <w:r>
              <w:t>Администрация (А)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nil"/>
            </w:tcBorders>
          </w:tcPr>
          <w:p w14:paraId="5950101D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  <w:tr w:rsidR="00380F8E" w14:paraId="7575C81F" w14:textId="77777777" w:rsidTr="008C5D7C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14:paraId="2D8EFF37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10.128.5.1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E1AE3B" w14:textId="77777777" w:rsidR="00380F8E" w:rsidRDefault="00380F8E" w:rsidP="00B319D7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</w:tcBorders>
          </w:tcPr>
          <w:p w14:paraId="29E5F1B0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4424CCF4" w14:textId="77777777" w:rsidTr="008C5D7C">
        <w:tc>
          <w:tcPr>
            <w:tcW w:w="3119" w:type="dxa"/>
            <w:tcBorders>
              <w:top w:val="nil"/>
              <w:bottom w:val="single" w:sz="4" w:space="0" w:color="auto"/>
              <w:right w:val="nil"/>
            </w:tcBorders>
          </w:tcPr>
          <w:p w14:paraId="428B4FA3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10.128.5.2-10.128.5.254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7AFC26" w14:textId="77777777" w:rsidR="00380F8E" w:rsidRDefault="00380F8E" w:rsidP="00B319D7">
            <w:pPr>
              <w:rPr>
                <w:lang w:val="en-US"/>
              </w:rPr>
            </w:pPr>
            <w:r>
              <w:t>Пул для пользователя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</w:tcBorders>
          </w:tcPr>
          <w:p w14:paraId="0A283924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24CD86AD" w14:textId="77777777" w:rsidTr="008C5D7C">
        <w:tc>
          <w:tcPr>
            <w:tcW w:w="3119" w:type="dxa"/>
            <w:tcBorders>
              <w:top w:val="single" w:sz="4" w:space="0" w:color="auto"/>
              <w:right w:val="nil"/>
            </w:tcBorders>
          </w:tcPr>
          <w:p w14:paraId="52D7934B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10.128.6.0/24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333A783E" w14:textId="77777777" w:rsidR="00380F8E" w:rsidRPr="00CF3908" w:rsidRDefault="00380F8E" w:rsidP="00B319D7">
            <w:r>
              <w:t>Другие пользователи (Д)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</w:tcBorders>
          </w:tcPr>
          <w:p w14:paraId="6523ADC0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104</w:t>
            </w:r>
          </w:p>
        </w:tc>
      </w:tr>
      <w:tr w:rsidR="00380F8E" w14:paraId="3C198C38" w14:textId="77777777" w:rsidTr="008C5D7C">
        <w:tc>
          <w:tcPr>
            <w:tcW w:w="3119" w:type="dxa"/>
            <w:tcBorders>
              <w:top w:val="nil"/>
              <w:right w:val="nil"/>
            </w:tcBorders>
          </w:tcPr>
          <w:p w14:paraId="7BB47236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10.128.6.1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right w:val="nil"/>
            </w:tcBorders>
          </w:tcPr>
          <w:p w14:paraId="548E79E0" w14:textId="77777777" w:rsidR="00380F8E" w:rsidRDefault="00380F8E" w:rsidP="00B319D7">
            <w:pPr>
              <w:rPr>
                <w:lang w:val="en-US"/>
              </w:rPr>
            </w:pPr>
            <w:r>
              <w:t>Шлюз</w:t>
            </w:r>
          </w:p>
        </w:tc>
        <w:tc>
          <w:tcPr>
            <w:tcW w:w="2119" w:type="dxa"/>
            <w:tcBorders>
              <w:top w:val="nil"/>
              <w:left w:val="nil"/>
            </w:tcBorders>
          </w:tcPr>
          <w:p w14:paraId="78E674BE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380F8E" w14:paraId="53210849" w14:textId="77777777" w:rsidTr="00B84271">
        <w:tc>
          <w:tcPr>
            <w:tcW w:w="3119" w:type="dxa"/>
            <w:tcBorders>
              <w:top w:val="nil"/>
              <w:bottom w:val="nil"/>
              <w:right w:val="nil"/>
            </w:tcBorders>
          </w:tcPr>
          <w:p w14:paraId="3B25091A" w14:textId="77777777" w:rsidR="00380F8E" w:rsidRDefault="00380F8E" w:rsidP="00B319D7">
            <w:pPr>
              <w:rPr>
                <w:lang w:val="en-US"/>
              </w:rPr>
            </w:pPr>
            <w:r>
              <w:rPr>
                <w:lang w:val="en-US"/>
              </w:rPr>
              <w:t>10.128.6.2-10.128.6.254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DAEC3C" w14:textId="77777777" w:rsidR="00380F8E" w:rsidRPr="00CF3908" w:rsidRDefault="00380F8E" w:rsidP="00B319D7">
            <w:r>
              <w:t>Пул для пользователя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</w:tcBorders>
          </w:tcPr>
          <w:p w14:paraId="67A57FB4" w14:textId="77777777" w:rsidR="00380F8E" w:rsidRDefault="00380F8E" w:rsidP="00B319D7">
            <w:pPr>
              <w:rPr>
                <w:lang w:val="en-US"/>
              </w:rPr>
            </w:pPr>
          </w:p>
        </w:tc>
      </w:tr>
      <w:tr w:rsidR="00E54438" w14:paraId="3A623805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left w:val="nil"/>
              <w:bottom w:val="nil"/>
              <w:right w:val="nil"/>
            </w:tcBorders>
          </w:tcPr>
          <w:p w14:paraId="300BD298" w14:textId="6B318E03" w:rsidR="00E54438" w:rsidRPr="008C5D7C" w:rsidRDefault="00E54438" w:rsidP="004B7F99">
            <w:pPr>
              <w:jc w:val="center"/>
            </w:pPr>
            <w:r w:rsidRPr="008C5D7C">
              <w:t>10.128.</w:t>
            </w:r>
            <w:r>
              <w:t>6</w:t>
            </w:r>
            <w:r w:rsidRPr="008C5D7C">
              <w:t>.2</w:t>
            </w:r>
            <w:r>
              <w:t>00</w:t>
            </w:r>
            <w:r w:rsidRPr="008C5D7C">
              <w:t>-10.128.</w:t>
            </w:r>
            <w:r w:rsidR="008C5D7C">
              <w:t>6</w:t>
            </w:r>
            <w:r w:rsidRPr="008C5D7C">
              <w:t>.2</w:t>
            </w:r>
            <w:r w:rsidR="008C5D7C">
              <w:t>01</w:t>
            </w:r>
          </w:p>
        </w:tc>
        <w:tc>
          <w:tcPr>
            <w:tcW w:w="3685" w:type="dxa"/>
            <w:tcBorders>
              <w:left w:val="nil"/>
              <w:bottom w:val="nil"/>
              <w:right w:val="nil"/>
            </w:tcBorders>
          </w:tcPr>
          <w:p w14:paraId="509AD9AC" w14:textId="4E48DEB2" w:rsidR="00E54438" w:rsidRPr="008C5D7C" w:rsidRDefault="008C5D7C" w:rsidP="004B7F99">
            <w:pPr>
              <w:jc w:val="center"/>
            </w:pPr>
            <w:r w:rsidRPr="008C5D7C">
              <w:t>Администратор</w:t>
            </w:r>
          </w:p>
        </w:tc>
        <w:tc>
          <w:tcPr>
            <w:tcW w:w="2545" w:type="dxa"/>
            <w:gridSpan w:val="2"/>
            <w:tcBorders>
              <w:left w:val="nil"/>
              <w:bottom w:val="nil"/>
              <w:right w:val="nil"/>
            </w:tcBorders>
          </w:tcPr>
          <w:p w14:paraId="5F9D8E20" w14:textId="77777777" w:rsidR="00E54438" w:rsidRPr="008C5D7C" w:rsidRDefault="00E54438" w:rsidP="004B7F99">
            <w:pPr>
              <w:jc w:val="center"/>
            </w:pPr>
          </w:p>
        </w:tc>
      </w:tr>
      <w:tr w:rsidR="00E54438" w14:paraId="71ED08E0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650BDBD9" w14:textId="301A4789" w:rsidR="00E54438" w:rsidRPr="008C5D7C" w:rsidRDefault="008C5D7C" w:rsidP="004B7F99">
            <w:pPr>
              <w:jc w:val="center"/>
              <w:rPr>
                <w:lang w:val="en-US"/>
              </w:rPr>
            </w:pPr>
            <w:r>
              <w:t>192</w:t>
            </w:r>
            <w:r>
              <w:rPr>
                <w:lang w:val="en-US"/>
              </w:rPr>
              <w:t>.0.2.0/24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12FE1157" w14:textId="7B74680A" w:rsidR="00E54438" w:rsidRPr="008C5D7C" w:rsidRDefault="008C5D7C" w:rsidP="004B7F99">
            <w:pPr>
              <w:jc w:val="center"/>
            </w:pPr>
            <w:r w:rsidRPr="008C5D7C">
              <w:t>Сервера модельного интернета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EBF399" w14:textId="5C94242F" w:rsidR="00E54438" w:rsidRPr="008C5D7C" w:rsidRDefault="008C5D7C" w:rsidP="004B7F99">
            <w:pPr>
              <w:jc w:val="center"/>
            </w:pPr>
            <w:r w:rsidRPr="008C5D7C">
              <w:t>3</w:t>
            </w:r>
          </w:p>
        </w:tc>
      </w:tr>
      <w:tr w:rsidR="00E54438" w14:paraId="3CAC4791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D7A607A" w14:textId="773FF1F2" w:rsidR="00E54438" w:rsidRPr="008C5D7C" w:rsidRDefault="008C5D7C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AD3FFC3" w14:textId="507324F1" w:rsidR="00E54438" w:rsidRPr="008C5D7C" w:rsidRDefault="008C5D7C" w:rsidP="004B7F99">
            <w:pPr>
              <w:jc w:val="center"/>
            </w:pPr>
            <w:r w:rsidRPr="008C5D7C">
              <w:t>provider-vmshutenko-gw-1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07B4B4" w14:textId="77777777" w:rsidR="00E54438" w:rsidRPr="008C5D7C" w:rsidRDefault="00E54438" w:rsidP="004B7F99">
            <w:pPr>
              <w:jc w:val="center"/>
            </w:pPr>
          </w:p>
        </w:tc>
      </w:tr>
      <w:tr w:rsidR="00E54438" w14:paraId="24FD894F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384247EA" w14:textId="2BB8C41D" w:rsidR="00E54438" w:rsidRPr="008C5D7C" w:rsidRDefault="008C5D7C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.0.2.11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1CDA55C" w14:textId="4FE3FA8B" w:rsidR="00E54438" w:rsidRPr="008C5D7C" w:rsidRDefault="008C5D7C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www.yandex.ru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4DB3F5" w14:textId="77777777" w:rsidR="00E54438" w:rsidRPr="008C5D7C" w:rsidRDefault="00E54438" w:rsidP="004B7F99">
            <w:pPr>
              <w:jc w:val="center"/>
            </w:pPr>
          </w:p>
        </w:tc>
      </w:tr>
      <w:tr w:rsidR="00E54438" w14:paraId="7C91F874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D89643B" w14:textId="53A8BEF0" w:rsidR="00E54438" w:rsidRPr="008C5D7C" w:rsidRDefault="008C5D7C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.0.2.12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0AD6FEAF" w14:textId="1C6493F2" w:rsidR="00E54438" w:rsidRPr="00DF6241" w:rsidRDefault="00DF6241" w:rsidP="004B7F99">
            <w:pPr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stud.rudn</w:t>
            </w:r>
            <w:proofErr w:type="gramEnd"/>
            <w:r>
              <w:rPr>
                <w:lang w:val="en-US"/>
              </w:rPr>
              <w:t>.university</w:t>
            </w:r>
            <w:proofErr w:type="spellEnd"/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52B7B" w14:textId="77777777" w:rsidR="00E54438" w:rsidRPr="008C5D7C" w:rsidRDefault="00E54438" w:rsidP="004B7F99">
            <w:pPr>
              <w:jc w:val="center"/>
            </w:pPr>
          </w:p>
        </w:tc>
      </w:tr>
      <w:tr w:rsidR="00E54438" w14:paraId="16EA1896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06F57434" w14:textId="365957E7" w:rsidR="00E54438" w:rsidRPr="008C5D7C" w:rsidRDefault="008C5D7C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.0.2.13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11779E53" w14:textId="1F0738C3" w:rsidR="00E54438" w:rsidRPr="00DF6241" w:rsidRDefault="00DF6241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esystem.pfur.ru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0188CE" w14:textId="77777777" w:rsidR="00E54438" w:rsidRPr="008C5D7C" w:rsidRDefault="00E54438" w:rsidP="004B7F99">
            <w:pPr>
              <w:jc w:val="center"/>
            </w:pPr>
          </w:p>
        </w:tc>
      </w:tr>
      <w:tr w:rsidR="00E54438" w14:paraId="60E3BB15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DBDEC7D" w14:textId="777B36ED" w:rsidR="00E54438" w:rsidRPr="008C5D7C" w:rsidRDefault="008C5D7C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.0.2.14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A264183" w14:textId="75E6111C" w:rsidR="00E54438" w:rsidRPr="00DF6241" w:rsidRDefault="00DF6241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www.rudn.ru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AC3114" w14:textId="77777777" w:rsidR="00E54438" w:rsidRPr="008C5D7C" w:rsidRDefault="00E54438" w:rsidP="004B7F99">
            <w:pPr>
              <w:jc w:val="center"/>
            </w:pPr>
          </w:p>
        </w:tc>
      </w:tr>
      <w:tr w:rsidR="00E54438" w14:paraId="6ACF570F" w14:textId="77777777" w:rsidTr="004B7F99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1B8D0746" w14:textId="305DCA1F" w:rsidR="00E54438" w:rsidRPr="008C5D7C" w:rsidRDefault="00DF6241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.0.2.2-</w:t>
            </w:r>
            <w:r>
              <w:t>192</w:t>
            </w:r>
            <w:r>
              <w:rPr>
                <w:lang w:val="en-US"/>
              </w:rPr>
              <w:t>.0.2.10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0C5CB876" w14:textId="1FADB90F" w:rsidR="00E54438" w:rsidRPr="00DF6241" w:rsidRDefault="00DF6241" w:rsidP="004B7F99">
            <w:pPr>
              <w:jc w:val="center"/>
            </w:pPr>
            <w:r>
              <w:t>Зарезервировано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1D4AE7" w14:textId="77777777" w:rsidR="00E54438" w:rsidRPr="008C5D7C" w:rsidRDefault="00E54438" w:rsidP="004B7F99">
            <w:pPr>
              <w:jc w:val="center"/>
            </w:pPr>
          </w:p>
        </w:tc>
      </w:tr>
      <w:tr w:rsidR="00DF6241" w14:paraId="77E82E93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4BBDCE" w14:textId="3FF76CD4" w:rsidR="00DF6241" w:rsidRPr="008C5D7C" w:rsidRDefault="00DF6241" w:rsidP="004B7F99">
            <w:pPr>
              <w:jc w:val="center"/>
            </w:pPr>
            <w:r>
              <w:t>192</w:t>
            </w:r>
            <w:r>
              <w:rPr>
                <w:lang w:val="en-US"/>
              </w:rPr>
              <w:t>.0.2.15-</w:t>
            </w:r>
            <w:r>
              <w:t>192</w:t>
            </w:r>
            <w:r>
              <w:rPr>
                <w:lang w:val="en-US"/>
              </w:rPr>
              <w:t>.0.2.254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BD5C49" w14:textId="31A5DAB0" w:rsidR="00DF6241" w:rsidRPr="008C5D7C" w:rsidRDefault="00DF6241" w:rsidP="004B7F99">
            <w:pPr>
              <w:jc w:val="center"/>
            </w:pPr>
            <w:r>
              <w:t>Зарезервировано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8A04D6" w14:textId="77777777" w:rsidR="00DF6241" w:rsidRPr="008C5D7C" w:rsidRDefault="00DF6241" w:rsidP="004B7F99">
            <w:pPr>
              <w:jc w:val="center"/>
            </w:pPr>
          </w:p>
        </w:tc>
      </w:tr>
      <w:tr w:rsidR="00DF6241" w14:paraId="704E8959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5CB4F122" w14:textId="40DD9896" w:rsidR="00DF6241" w:rsidRPr="00DF6241" w:rsidRDefault="00DF6241" w:rsidP="004B7F99">
            <w:pPr>
              <w:jc w:val="center"/>
              <w:rPr>
                <w:lang w:val="en-US"/>
              </w:rPr>
            </w:pPr>
            <w:r>
              <w:t>198</w:t>
            </w:r>
            <w:r>
              <w:rPr>
                <w:lang w:val="en-US"/>
              </w:rPr>
              <w:t>.51.100.0/28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388C9" w14:textId="0DC49475" w:rsidR="00DF6241" w:rsidRPr="008C5D7C" w:rsidRDefault="004B7F99" w:rsidP="004B7F99">
            <w:pPr>
              <w:jc w:val="center"/>
            </w:pPr>
            <w:r>
              <w:t>Выделено провайдером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AF33BEB" w14:textId="498481CD" w:rsidR="00DF6241" w:rsidRPr="004B7F99" w:rsidRDefault="004B7F99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F6241" w14:paraId="406757CD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0FF81984" w14:textId="382F2FC2" w:rsidR="00DF6241" w:rsidRPr="008C5D7C" w:rsidRDefault="00DF6241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.51.100.1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3BF78BEF" w14:textId="5F71A3B4" w:rsidR="00DF6241" w:rsidRPr="008C5D7C" w:rsidRDefault="004B7F99" w:rsidP="004B7F99">
            <w:pPr>
              <w:jc w:val="center"/>
            </w:pPr>
            <w:r>
              <w:t>Маршрутизатор провайдера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C02565" w14:textId="77777777" w:rsidR="00DF6241" w:rsidRPr="008C5D7C" w:rsidRDefault="00DF6241" w:rsidP="004B7F99">
            <w:pPr>
              <w:jc w:val="center"/>
            </w:pPr>
          </w:p>
        </w:tc>
      </w:tr>
      <w:tr w:rsidR="00DF6241" w14:paraId="04A279B9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57A03195" w14:textId="05BD0290" w:rsidR="00DF6241" w:rsidRPr="008C5D7C" w:rsidRDefault="00DF6241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.51.100.2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379B005D" w14:textId="1A3E103F" w:rsidR="00DF6241" w:rsidRPr="008C5D7C" w:rsidRDefault="004B7F99" w:rsidP="004B7F99">
            <w:pPr>
              <w:jc w:val="center"/>
            </w:pPr>
            <w:r w:rsidRPr="004B7F99">
              <w:t>msk-donskaya-vmshutenko-gw-1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69C474" w14:textId="77777777" w:rsidR="00DF6241" w:rsidRPr="008C5D7C" w:rsidRDefault="00DF6241" w:rsidP="004B7F99">
            <w:pPr>
              <w:jc w:val="center"/>
            </w:pPr>
          </w:p>
        </w:tc>
      </w:tr>
      <w:tr w:rsidR="00DF6241" w14:paraId="268D1596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6824710A" w14:textId="33DD7977" w:rsidR="00DF6241" w:rsidRPr="008C5D7C" w:rsidRDefault="00DF6241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</w:t>
            </w:r>
            <w:r w:rsidR="004B7F99">
              <w:rPr>
                <w:lang w:val="en-US"/>
              </w:rPr>
              <w:t>2-198.51.100.14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59118DBC" w14:textId="420374F4" w:rsidR="00DF6241" w:rsidRPr="004B7F99" w:rsidRDefault="004B7F99" w:rsidP="004B7F99">
            <w:pPr>
              <w:jc w:val="center"/>
              <w:rPr>
                <w:lang w:val="en-US"/>
              </w:rPr>
            </w:pPr>
            <w:r>
              <w:t xml:space="preserve">Пул </w:t>
            </w:r>
            <w:proofErr w:type="spellStart"/>
            <w:r>
              <w:t>адрессов</w:t>
            </w:r>
            <w:proofErr w:type="spellEnd"/>
            <w:r>
              <w:t xml:space="preserve"> для </w:t>
            </w:r>
            <w:r>
              <w:rPr>
                <w:lang w:val="en-US"/>
              </w:rPr>
              <w:t>NAT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773DDE" w14:textId="77777777" w:rsidR="00DF6241" w:rsidRPr="008C5D7C" w:rsidRDefault="00DF6241" w:rsidP="004B7F99">
            <w:pPr>
              <w:jc w:val="center"/>
            </w:pPr>
          </w:p>
        </w:tc>
      </w:tr>
      <w:tr w:rsidR="00DF6241" w14:paraId="191EAB00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0D81EE37" w14:textId="6EC705A5" w:rsidR="00DF6241" w:rsidRPr="008C5D7C" w:rsidRDefault="004B7F99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.51.100.2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C9C7BD6" w14:textId="179EBE46" w:rsidR="00DF6241" w:rsidRPr="004B7F99" w:rsidRDefault="004B7F99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47A200" w14:textId="77777777" w:rsidR="00DF6241" w:rsidRPr="008C5D7C" w:rsidRDefault="00DF6241" w:rsidP="004B7F99">
            <w:pPr>
              <w:jc w:val="center"/>
            </w:pPr>
          </w:p>
        </w:tc>
      </w:tr>
      <w:tr w:rsidR="004B7F99" w14:paraId="7CFD5CAE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4892E00A" w14:textId="29D4CF99" w:rsidR="004B7F99" w:rsidRPr="008C5D7C" w:rsidRDefault="004B7F99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.51.100.3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5A9AC96" w14:textId="4AA1AF19" w:rsidR="004B7F99" w:rsidRPr="004B7F99" w:rsidRDefault="004B7F99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4EBEE0" w14:textId="77777777" w:rsidR="004B7F99" w:rsidRPr="008C5D7C" w:rsidRDefault="004B7F99" w:rsidP="004B7F99">
            <w:pPr>
              <w:jc w:val="center"/>
            </w:pPr>
          </w:p>
        </w:tc>
      </w:tr>
      <w:tr w:rsidR="004B7F99" w14:paraId="76045A7E" w14:textId="77777777" w:rsidTr="00B84271">
        <w:tblPrEx>
          <w:tblBorders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9" w:type="dxa"/>
            <w:tcBorders>
              <w:top w:val="nil"/>
              <w:left w:val="nil"/>
              <w:right w:val="nil"/>
            </w:tcBorders>
          </w:tcPr>
          <w:p w14:paraId="1ED98017" w14:textId="4BB067A2" w:rsidR="004B7F99" w:rsidRPr="008C5D7C" w:rsidRDefault="004B7F99" w:rsidP="004B7F99">
            <w:pPr>
              <w:jc w:val="center"/>
            </w:pPr>
            <w:r>
              <w:t>198</w:t>
            </w:r>
            <w:r>
              <w:rPr>
                <w:lang w:val="en-US"/>
              </w:rPr>
              <w:t>.51.100.4</w:t>
            </w:r>
          </w:p>
        </w:tc>
        <w:tc>
          <w:tcPr>
            <w:tcW w:w="3685" w:type="dxa"/>
            <w:tcBorders>
              <w:top w:val="nil"/>
              <w:left w:val="nil"/>
              <w:right w:val="nil"/>
            </w:tcBorders>
          </w:tcPr>
          <w:p w14:paraId="1913B605" w14:textId="1C18DC77" w:rsidR="004B7F99" w:rsidRPr="004B7F99" w:rsidRDefault="004B7F99" w:rsidP="004B7F9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Mail</w:t>
            </w:r>
          </w:p>
        </w:tc>
        <w:tc>
          <w:tcPr>
            <w:tcW w:w="2545" w:type="dxa"/>
            <w:gridSpan w:val="2"/>
            <w:tcBorders>
              <w:top w:val="nil"/>
              <w:left w:val="nil"/>
              <w:right w:val="nil"/>
            </w:tcBorders>
          </w:tcPr>
          <w:p w14:paraId="243A921E" w14:textId="77777777" w:rsidR="004B7F99" w:rsidRPr="008C5D7C" w:rsidRDefault="004B7F99" w:rsidP="004B7F99">
            <w:pPr>
              <w:jc w:val="center"/>
            </w:pPr>
          </w:p>
        </w:tc>
      </w:tr>
    </w:tbl>
    <w:p w14:paraId="714223DB" w14:textId="227DAE23" w:rsidR="008233EB" w:rsidRDefault="008233EB" w:rsidP="00B84271">
      <w:pPr>
        <w:spacing w:line="360" w:lineRule="auto"/>
        <w:jc w:val="center"/>
        <w:rPr>
          <w:sz w:val="28"/>
          <w:szCs w:val="28"/>
        </w:rPr>
      </w:pPr>
    </w:p>
    <w:p w14:paraId="092F9B43" w14:textId="151793CD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448DCCE1" w14:textId="0EF9B06E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1BF21387" w14:textId="30E3D1EC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2EF92732" w14:textId="2761888D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63C04577" w14:textId="6235C191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434FC1A0" w14:textId="65C3EAD1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28145002" w14:textId="51E49B60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086537CD" w14:textId="6EE1E614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46D7FF58" w14:textId="676BB3B3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29D9C6FA" w14:textId="22B31C58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4C53264C" w14:textId="2CF112A5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37650009" w14:textId="38BF26AC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183B6051" w14:textId="38EAB002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1E6F197D" w14:textId="2731A54E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369F7375" w14:textId="1E1D2C58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603AE177" w14:textId="4DE88698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782B1AF6" w14:textId="77777777" w:rsidR="00B84271" w:rsidRDefault="00B84271" w:rsidP="00B84271">
      <w:pPr>
        <w:spacing w:line="360" w:lineRule="auto"/>
        <w:jc w:val="center"/>
        <w:rPr>
          <w:sz w:val="28"/>
          <w:szCs w:val="28"/>
        </w:rPr>
        <w:sectPr w:rsidR="00B842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80526D" w14:textId="11E71E4E" w:rsidR="00B84271" w:rsidRDefault="00B84271" w:rsidP="00B84271">
      <w:pPr>
        <w:spacing w:line="360" w:lineRule="auto"/>
        <w:jc w:val="center"/>
        <w:rPr>
          <w:sz w:val="28"/>
          <w:szCs w:val="28"/>
        </w:rPr>
      </w:pPr>
    </w:p>
    <w:p w14:paraId="6F526351" w14:textId="286C0C8D" w:rsidR="00B84271" w:rsidRPr="00BA68E8" w:rsidRDefault="00B84271" w:rsidP="00B84271">
      <w:pPr>
        <w:tabs>
          <w:tab w:val="left" w:pos="892"/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портов (с изменениями)</w:t>
      </w:r>
    </w:p>
    <w:p w14:paraId="46B91801" w14:textId="77777777" w:rsidR="00B84271" w:rsidRDefault="00B84271" w:rsidP="00B84271">
      <w:pPr>
        <w:tabs>
          <w:tab w:val="left" w:pos="892"/>
          <w:tab w:val="left" w:pos="1134"/>
        </w:tabs>
        <w:spacing w:line="360" w:lineRule="auto"/>
        <w:jc w:val="center"/>
        <w:rPr>
          <w:sz w:val="22"/>
          <w:szCs w:val="22"/>
        </w:rPr>
      </w:pPr>
    </w:p>
    <w:tbl>
      <w:tblPr>
        <w:tblStyle w:val="a4"/>
        <w:tblpPr w:leftFromText="180" w:rightFromText="180" w:vertAnchor="page" w:horzAnchor="margin" w:tblpY="2549"/>
        <w:tblW w:w="13533" w:type="dxa"/>
        <w:tblLook w:val="04A0" w:firstRow="1" w:lastRow="0" w:firstColumn="1" w:lastColumn="0" w:noHBand="0" w:noVBand="1"/>
      </w:tblPr>
      <w:tblGrid>
        <w:gridCol w:w="3842"/>
        <w:gridCol w:w="1490"/>
        <w:gridCol w:w="3842"/>
        <w:gridCol w:w="1743"/>
        <w:gridCol w:w="2616"/>
      </w:tblGrid>
      <w:tr w:rsidR="0096799C" w:rsidRPr="00BA68E8" w14:paraId="359E9674" w14:textId="77777777" w:rsidTr="00EA1A14">
        <w:trPr>
          <w:trHeight w:val="382"/>
        </w:trPr>
        <w:tc>
          <w:tcPr>
            <w:tcW w:w="3842" w:type="dxa"/>
            <w:tcBorders>
              <w:bottom w:val="single" w:sz="4" w:space="0" w:color="auto"/>
            </w:tcBorders>
          </w:tcPr>
          <w:p w14:paraId="45DAC8B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Устройство</w:t>
            </w:r>
          </w:p>
        </w:tc>
        <w:tc>
          <w:tcPr>
            <w:tcW w:w="1490" w:type="dxa"/>
            <w:tcBorders>
              <w:bottom w:val="single" w:sz="4" w:space="0" w:color="auto"/>
            </w:tcBorders>
          </w:tcPr>
          <w:p w14:paraId="7551D81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Порт</w:t>
            </w:r>
          </w:p>
        </w:tc>
        <w:tc>
          <w:tcPr>
            <w:tcW w:w="3842" w:type="dxa"/>
            <w:tcBorders>
              <w:bottom w:val="single" w:sz="4" w:space="0" w:color="auto"/>
            </w:tcBorders>
          </w:tcPr>
          <w:p w14:paraId="5FDC91A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t>Примечание</w:t>
            </w:r>
          </w:p>
        </w:tc>
        <w:tc>
          <w:tcPr>
            <w:tcW w:w="1743" w:type="dxa"/>
            <w:tcBorders>
              <w:bottom w:val="single" w:sz="4" w:space="0" w:color="auto"/>
            </w:tcBorders>
          </w:tcPr>
          <w:p w14:paraId="2BCC614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Access VLAN</w:t>
            </w:r>
          </w:p>
        </w:tc>
        <w:tc>
          <w:tcPr>
            <w:tcW w:w="2616" w:type="dxa"/>
            <w:tcBorders>
              <w:bottom w:val="single" w:sz="4" w:space="0" w:color="auto"/>
            </w:tcBorders>
          </w:tcPr>
          <w:p w14:paraId="5ABD923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</w:tr>
      <w:tr w:rsidR="0096799C" w:rsidRPr="00BA68E8" w14:paraId="6A13BB51" w14:textId="77777777" w:rsidTr="00EA1A14">
        <w:trPr>
          <w:trHeight w:val="584"/>
        </w:trPr>
        <w:tc>
          <w:tcPr>
            <w:tcW w:w="3842" w:type="dxa"/>
          </w:tcPr>
          <w:p w14:paraId="1FFEB782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1490" w:type="dxa"/>
          </w:tcPr>
          <w:p w14:paraId="09D2C82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f0/1</w:t>
            </w:r>
          </w:p>
          <w:p w14:paraId="76543B8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f0/0</w:t>
            </w:r>
          </w:p>
        </w:tc>
        <w:tc>
          <w:tcPr>
            <w:tcW w:w="3842" w:type="dxa"/>
          </w:tcPr>
          <w:p w14:paraId="187D9ED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proofErr w:type="spellStart"/>
            <w:r w:rsidRPr="001F651F">
              <w:rPr>
                <w:lang w:val="en-US"/>
              </w:rPr>
              <w:t>UpLink</w:t>
            </w:r>
            <w:proofErr w:type="spellEnd"/>
          </w:p>
          <w:p w14:paraId="26425E84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1743" w:type="dxa"/>
          </w:tcPr>
          <w:p w14:paraId="5B30B65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  <w:tc>
          <w:tcPr>
            <w:tcW w:w="2616" w:type="dxa"/>
          </w:tcPr>
          <w:p w14:paraId="76CFC68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1C00E9B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2, 3, 101, 102, 103, 104</w:t>
            </w:r>
          </w:p>
        </w:tc>
      </w:tr>
      <w:tr w:rsidR="0096799C" w:rsidRPr="00BA68E8" w14:paraId="32714F38" w14:textId="77777777" w:rsidTr="00EA1A14">
        <w:trPr>
          <w:trHeight w:val="1173"/>
        </w:trPr>
        <w:tc>
          <w:tcPr>
            <w:tcW w:w="3842" w:type="dxa"/>
          </w:tcPr>
          <w:p w14:paraId="1206137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msk-donskaya-vmshutenko-sw-1</w:t>
            </w:r>
          </w:p>
        </w:tc>
        <w:tc>
          <w:tcPr>
            <w:tcW w:w="1490" w:type="dxa"/>
          </w:tcPr>
          <w:p w14:paraId="0E251AB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f0/24</w:t>
            </w:r>
          </w:p>
          <w:p w14:paraId="407F971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g0/1</w:t>
            </w:r>
          </w:p>
          <w:p w14:paraId="79D3D2F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g0/2</w:t>
            </w:r>
          </w:p>
          <w:p w14:paraId="4E518C3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</w:tc>
        <w:tc>
          <w:tcPr>
            <w:tcW w:w="3842" w:type="dxa"/>
          </w:tcPr>
          <w:p w14:paraId="297C502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gw</w:t>
            </w:r>
            <w:proofErr w:type="spellEnd"/>
            <w:r w:rsidRPr="006B249B">
              <w:t>-1</w:t>
            </w:r>
          </w:p>
          <w:p w14:paraId="211CAB6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1F651F">
              <w:t>-2</w:t>
            </w:r>
          </w:p>
          <w:p w14:paraId="63E8A58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donskaya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1F651F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1F651F">
              <w:t>-4</w:t>
            </w:r>
          </w:p>
          <w:p w14:paraId="6F23D3D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msk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pavlovskaya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vmshutenko</w:t>
            </w:r>
            <w:proofErr w:type="spellEnd"/>
            <w:r w:rsidRPr="006B249B">
              <w:t>-</w:t>
            </w:r>
            <w:proofErr w:type="spellStart"/>
            <w:r w:rsidRPr="001F651F">
              <w:rPr>
                <w:lang w:val="en-US"/>
              </w:rPr>
              <w:t>sw</w:t>
            </w:r>
            <w:proofErr w:type="spellEnd"/>
            <w:r w:rsidRPr="006B249B">
              <w:t>-1</w:t>
            </w:r>
          </w:p>
        </w:tc>
        <w:tc>
          <w:tcPr>
            <w:tcW w:w="1743" w:type="dxa"/>
          </w:tcPr>
          <w:p w14:paraId="4C837D42" w14:textId="77777777" w:rsidR="00B84271" w:rsidRPr="006B249B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</w:p>
        </w:tc>
        <w:tc>
          <w:tcPr>
            <w:tcW w:w="2616" w:type="dxa"/>
          </w:tcPr>
          <w:p w14:paraId="6B691AD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2, 3, 101, 102, 103, 104</w:t>
            </w:r>
          </w:p>
          <w:p w14:paraId="3A37064A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  <w:p w14:paraId="6BF9259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2, 101, 102, 103, 104</w:t>
            </w:r>
          </w:p>
          <w:p w14:paraId="5024E4F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2, 101, 104</w:t>
            </w:r>
          </w:p>
        </w:tc>
      </w:tr>
      <w:tr w:rsidR="0096799C" w:rsidRPr="00BA68E8" w14:paraId="6438C5A3" w14:textId="77777777" w:rsidTr="00EA1A14">
        <w:trPr>
          <w:trHeight w:val="1189"/>
        </w:trPr>
        <w:tc>
          <w:tcPr>
            <w:tcW w:w="3842" w:type="dxa"/>
          </w:tcPr>
          <w:p w14:paraId="3FF8EF9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msk-donskaya-vmshutenko-sw-2</w:t>
            </w:r>
          </w:p>
        </w:tc>
        <w:tc>
          <w:tcPr>
            <w:tcW w:w="1490" w:type="dxa"/>
          </w:tcPr>
          <w:p w14:paraId="4C0D0C76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g0/1</w:t>
            </w:r>
          </w:p>
          <w:p w14:paraId="2BA3EE1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g0/2</w:t>
            </w:r>
          </w:p>
          <w:p w14:paraId="4AF11542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  <w:p w14:paraId="1DC9745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f0/2</w:t>
            </w:r>
          </w:p>
        </w:tc>
        <w:tc>
          <w:tcPr>
            <w:tcW w:w="3842" w:type="dxa"/>
          </w:tcPr>
          <w:p w14:paraId="5480447B" w14:textId="77777777" w:rsidR="00B84271" w:rsidRPr="006B249B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57D00297" w14:textId="77777777" w:rsidR="00B84271" w:rsidRPr="006B249B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msk-donskaya-vmshutenko-sw-3</w:t>
            </w:r>
          </w:p>
          <w:p w14:paraId="620047E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Web-server</w:t>
            </w:r>
          </w:p>
          <w:p w14:paraId="3FD2413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File-server</w:t>
            </w:r>
          </w:p>
        </w:tc>
        <w:tc>
          <w:tcPr>
            <w:tcW w:w="1743" w:type="dxa"/>
          </w:tcPr>
          <w:p w14:paraId="001D3AA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7C5F86F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77CA507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  <w:p w14:paraId="277E6C4E" w14:textId="77777777" w:rsidR="00B84271" w:rsidRPr="001F651F" w:rsidRDefault="00B84271" w:rsidP="00B319D7">
            <w:pPr>
              <w:tabs>
                <w:tab w:val="center" w:pos="915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  <w:r w:rsidRPr="001F651F">
              <w:rPr>
                <w:lang w:val="en-US"/>
              </w:rPr>
              <w:tab/>
            </w:r>
          </w:p>
        </w:tc>
        <w:tc>
          <w:tcPr>
            <w:tcW w:w="2616" w:type="dxa"/>
          </w:tcPr>
          <w:p w14:paraId="380DBC4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  <w:p w14:paraId="01FD0F18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</w:tc>
      </w:tr>
      <w:tr w:rsidR="0096799C" w:rsidRPr="00BA68E8" w14:paraId="416BF0AD" w14:textId="77777777" w:rsidTr="00EA1A14">
        <w:trPr>
          <w:trHeight w:val="906"/>
        </w:trPr>
        <w:tc>
          <w:tcPr>
            <w:tcW w:w="3842" w:type="dxa"/>
          </w:tcPr>
          <w:p w14:paraId="7102E7B7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msk-donskaya-vmshutenko-sw-3</w:t>
            </w:r>
          </w:p>
        </w:tc>
        <w:tc>
          <w:tcPr>
            <w:tcW w:w="1490" w:type="dxa"/>
          </w:tcPr>
          <w:p w14:paraId="17803EB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g0/1</w:t>
            </w:r>
          </w:p>
          <w:p w14:paraId="2DF37176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</w:t>
            </w:r>
          </w:p>
          <w:p w14:paraId="6F549A6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f0/2</w:t>
            </w:r>
          </w:p>
        </w:tc>
        <w:tc>
          <w:tcPr>
            <w:tcW w:w="3842" w:type="dxa"/>
          </w:tcPr>
          <w:p w14:paraId="1BB52A48" w14:textId="77777777" w:rsidR="00B84271" w:rsidRPr="006B249B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msk-donskaya-vmshutenko-sw-2</w:t>
            </w:r>
          </w:p>
          <w:p w14:paraId="1023C82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Mail-server</w:t>
            </w:r>
          </w:p>
          <w:p w14:paraId="47C32CC8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proofErr w:type="spellStart"/>
            <w:r w:rsidRPr="001F651F">
              <w:rPr>
                <w:lang w:val="en-US"/>
              </w:rPr>
              <w:t>Dns</w:t>
            </w:r>
            <w:proofErr w:type="spellEnd"/>
            <w:r w:rsidRPr="001F651F">
              <w:rPr>
                <w:lang w:val="en-US"/>
              </w:rPr>
              <w:t>-server</w:t>
            </w:r>
          </w:p>
        </w:tc>
        <w:tc>
          <w:tcPr>
            <w:tcW w:w="1743" w:type="dxa"/>
          </w:tcPr>
          <w:p w14:paraId="2599C49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171840E2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  <w:p w14:paraId="187DD806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3</w:t>
            </w:r>
          </w:p>
        </w:tc>
        <w:tc>
          <w:tcPr>
            <w:tcW w:w="2616" w:type="dxa"/>
          </w:tcPr>
          <w:p w14:paraId="2ED52151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2, 3</w:t>
            </w:r>
          </w:p>
        </w:tc>
      </w:tr>
      <w:tr w:rsidR="0096799C" w:rsidRPr="00BA68E8" w14:paraId="7C16CD40" w14:textId="77777777" w:rsidTr="00EA1A14">
        <w:trPr>
          <w:trHeight w:val="1485"/>
        </w:trPr>
        <w:tc>
          <w:tcPr>
            <w:tcW w:w="3842" w:type="dxa"/>
          </w:tcPr>
          <w:p w14:paraId="64FCE4E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msk-donskaya-vmshutenko-sw-4</w:t>
            </w:r>
          </w:p>
        </w:tc>
        <w:tc>
          <w:tcPr>
            <w:tcW w:w="1490" w:type="dxa"/>
          </w:tcPr>
          <w:p w14:paraId="54E74E42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g0/1</w:t>
            </w:r>
          </w:p>
          <w:p w14:paraId="48B224F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f0/1- f0/5</w:t>
            </w:r>
          </w:p>
          <w:p w14:paraId="75414CF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f0/6- f0/10</w:t>
            </w:r>
          </w:p>
          <w:p w14:paraId="653321E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f0/11- f0/15</w:t>
            </w:r>
          </w:p>
          <w:p w14:paraId="75A9A54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f0/16- f0/24</w:t>
            </w:r>
          </w:p>
        </w:tc>
        <w:tc>
          <w:tcPr>
            <w:tcW w:w="3842" w:type="dxa"/>
          </w:tcPr>
          <w:p w14:paraId="0835FA92" w14:textId="77777777" w:rsidR="00B84271" w:rsidRPr="006B249B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19DA770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dk</w:t>
            </w:r>
          </w:p>
          <w:p w14:paraId="6D140B2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departments</w:t>
            </w:r>
          </w:p>
          <w:p w14:paraId="34FD7E76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proofErr w:type="spellStart"/>
            <w:r w:rsidRPr="001F651F">
              <w:rPr>
                <w:lang w:val="en-US"/>
              </w:rPr>
              <w:t>adm</w:t>
            </w:r>
            <w:proofErr w:type="spellEnd"/>
          </w:p>
          <w:p w14:paraId="7BE948D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other</w:t>
            </w:r>
          </w:p>
        </w:tc>
        <w:tc>
          <w:tcPr>
            <w:tcW w:w="1743" w:type="dxa"/>
          </w:tcPr>
          <w:p w14:paraId="3F9D1183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07B5B685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101</w:t>
            </w:r>
          </w:p>
          <w:p w14:paraId="6127BD51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102</w:t>
            </w:r>
          </w:p>
          <w:p w14:paraId="4C96C4AF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103</w:t>
            </w:r>
          </w:p>
          <w:p w14:paraId="4F045BD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104</w:t>
            </w:r>
          </w:p>
        </w:tc>
        <w:tc>
          <w:tcPr>
            <w:tcW w:w="2616" w:type="dxa"/>
          </w:tcPr>
          <w:p w14:paraId="75453BDF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2, 101, 102, 103, 104</w:t>
            </w:r>
          </w:p>
        </w:tc>
      </w:tr>
      <w:tr w:rsidR="0096799C" w:rsidRPr="00BA68E8" w14:paraId="282576B9" w14:textId="77777777" w:rsidTr="00EA1A14">
        <w:trPr>
          <w:trHeight w:val="834"/>
        </w:trPr>
        <w:tc>
          <w:tcPr>
            <w:tcW w:w="3842" w:type="dxa"/>
          </w:tcPr>
          <w:p w14:paraId="11CCF82E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msk-pavlovskaya-vmshutenko-sw-1</w:t>
            </w:r>
          </w:p>
        </w:tc>
        <w:tc>
          <w:tcPr>
            <w:tcW w:w="1490" w:type="dxa"/>
          </w:tcPr>
          <w:p w14:paraId="7F59ADC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f0/24</w:t>
            </w:r>
          </w:p>
          <w:p w14:paraId="2E6CF740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f0/1- f0/15</w:t>
            </w:r>
          </w:p>
          <w:p w14:paraId="25561636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f0/20</w:t>
            </w:r>
          </w:p>
        </w:tc>
        <w:tc>
          <w:tcPr>
            <w:tcW w:w="3842" w:type="dxa"/>
          </w:tcPr>
          <w:p w14:paraId="729EE5CA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msk-donskaya-vmshutenko-sw-1</w:t>
            </w:r>
          </w:p>
          <w:p w14:paraId="54E25DD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dk</w:t>
            </w:r>
          </w:p>
          <w:p w14:paraId="0B3794EC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other</w:t>
            </w:r>
          </w:p>
        </w:tc>
        <w:tc>
          <w:tcPr>
            <w:tcW w:w="1743" w:type="dxa"/>
          </w:tcPr>
          <w:p w14:paraId="6E58C699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  <w:p w14:paraId="5EC7C382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101</w:t>
            </w:r>
          </w:p>
          <w:p w14:paraId="30A429AB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104</w:t>
            </w:r>
          </w:p>
        </w:tc>
        <w:tc>
          <w:tcPr>
            <w:tcW w:w="2616" w:type="dxa"/>
          </w:tcPr>
          <w:p w14:paraId="24DF5DFD" w14:textId="77777777" w:rsidR="00B84271" w:rsidRPr="001F651F" w:rsidRDefault="00B84271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2, 101, 104</w:t>
            </w:r>
          </w:p>
        </w:tc>
      </w:tr>
      <w:tr w:rsidR="0096799C" w:rsidRPr="00BA68E8" w14:paraId="7D23518E" w14:textId="77777777" w:rsidTr="00EA1A14">
        <w:trPr>
          <w:trHeight w:val="834"/>
        </w:trPr>
        <w:tc>
          <w:tcPr>
            <w:tcW w:w="3842" w:type="dxa"/>
          </w:tcPr>
          <w:p w14:paraId="3B1D0930" w14:textId="7A7A550D" w:rsidR="008364E7" w:rsidRPr="001F651F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8364E7">
              <w:rPr>
                <w:lang w:val="en-US"/>
              </w:rPr>
              <w:t>msk-donskaya-vmshutenko-mc-1</w:t>
            </w:r>
          </w:p>
        </w:tc>
        <w:tc>
          <w:tcPr>
            <w:tcW w:w="1490" w:type="dxa"/>
          </w:tcPr>
          <w:p w14:paraId="700A6DC2" w14:textId="77777777" w:rsidR="008364E7" w:rsidRPr="001F651F" w:rsidRDefault="008364E7" w:rsidP="008364E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f0/1</w:t>
            </w:r>
          </w:p>
          <w:p w14:paraId="63F65419" w14:textId="5B219CD7" w:rsidR="008364E7" w:rsidRPr="001F651F" w:rsidRDefault="008364E7" w:rsidP="008364E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f0/0</w:t>
            </w:r>
          </w:p>
        </w:tc>
        <w:tc>
          <w:tcPr>
            <w:tcW w:w="3842" w:type="dxa"/>
          </w:tcPr>
          <w:p w14:paraId="14FA1F1F" w14:textId="77777777" w:rsidR="008364E7" w:rsidRDefault="00B237DB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B237DB">
              <w:rPr>
                <w:lang w:val="en-US"/>
              </w:rPr>
              <w:t>msk-donskaya-vmshutenko-sw-1</w:t>
            </w:r>
          </w:p>
          <w:p w14:paraId="7C051EDE" w14:textId="2A87012C" w:rsidR="00B237DB" w:rsidRPr="001F651F" w:rsidRDefault="00B237DB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B237DB">
              <w:rPr>
                <w:lang w:val="en-US"/>
              </w:rPr>
              <w:t>msk-pavlovskaya-vmshutenko-mc-1</w:t>
            </w:r>
          </w:p>
        </w:tc>
        <w:tc>
          <w:tcPr>
            <w:tcW w:w="1743" w:type="dxa"/>
          </w:tcPr>
          <w:p w14:paraId="6B7E180B" w14:textId="77777777" w:rsidR="008364E7" w:rsidRPr="001F651F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  <w:tc>
          <w:tcPr>
            <w:tcW w:w="2616" w:type="dxa"/>
          </w:tcPr>
          <w:p w14:paraId="5F6D3F54" w14:textId="5FFBF4B5" w:rsidR="008364E7" w:rsidRPr="001F651F" w:rsidRDefault="00B237DB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B237DB">
              <w:rPr>
                <w:lang w:val="en-US"/>
              </w:rPr>
              <w:t>101, 2, 104</w:t>
            </w:r>
          </w:p>
        </w:tc>
      </w:tr>
      <w:tr w:rsidR="0096799C" w:rsidRPr="00BA68E8" w14:paraId="6D96C729" w14:textId="77777777" w:rsidTr="00EA1A14">
        <w:trPr>
          <w:trHeight w:val="834"/>
        </w:trPr>
        <w:tc>
          <w:tcPr>
            <w:tcW w:w="3842" w:type="dxa"/>
          </w:tcPr>
          <w:p w14:paraId="4EFC9ED5" w14:textId="112D2188" w:rsidR="008364E7" w:rsidRPr="001F651F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lastRenderedPageBreak/>
              <w:t>msk-donskaya-vmshutenko-mc-2</w:t>
            </w:r>
          </w:p>
        </w:tc>
        <w:tc>
          <w:tcPr>
            <w:tcW w:w="1490" w:type="dxa"/>
          </w:tcPr>
          <w:p w14:paraId="7D7D2A47" w14:textId="77777777" w:rsidR="004E712D" w:rsidRPr="001F651F" w:rsidRDefault="004E712D" w:rsidP="004E712D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f0/1</w:t>
            </w:r>
          </w:p>
          <w:p w14:paraId="4C664119" w14:textId="1AA334AE" w:rsidR="008364E7" w:rsidRPr="004E712D" w:rsidRDefault="004E712D" w:rsidP="004E712D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1F651F">
              <w:rPr>
                <w:lang w:val="en-US"/>
              </w:rPr>
              <w:t>f0/</w:t>
            </w:r>
            <w:r>
              <w:t>2</w:t>
            </w:r>
          </w:p>
        </w:tc>
        <w:tc>
          <w:tcPr>
            <w:tcW w:w="3842" w:type="dxa"/>
          </w:tcPr>
          <w:p w14:paraId="6EFF9DB8" w14:textId="77777777" w:rsidR="008364E7" w:rsidRPr="00021267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msk-donskaya-vmshutenko-mc-2</w:t>
            </w:r>
          </w:p>
          <w:p w14:paraId="09DC2F42" w14:textId="1603ABED" w:rsidR="004E712D" w:rsidRPr="00021267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provider-vmshutenko-mc-1</w:t>
            </w:r>
          </w:p>
        </w:tc>
        <w:tc>
          <w:tcPr>
            <w:tcW w:w="1743" w:type="dxa"/>
          </w:tcPr>
          <w:p w14:paraId="5F0D9BEA" w14:textId="77777777" w:rsidR="008364E7" w:rsidRPr="00021267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</w:p>
        </w:tc>
        <w:tc>
          <w:tcPr>
            <w:tcW w:w="2616" w:type="dxa"/>
          </w:tcPr>
          <w:p w14:paraId="5828293A" w14:textId="77777777" w:rsidR="008364E7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t>2, 3</w:t>
            </w:r>
          </w:p>
          <w:p w14:paraId="28234EE7" w14:textId="1FED533C" w:rsidR="004E712D" w:rsidRPr="001F651F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</w:tr>
      <w:tr w:rsidR="0096799C" w:rsidRPr="00BA68E8" w14:paraId="22A46157" w14:textId="77777777" w:rsidTr="00EA1A14">
        <w:trPr>
          <w:trHeight w:val="834"/>
        </w:trPr>
        <w:tc>
          <w:tcPr>
            <w:tcW w:w="3842" w:type="dxa"/>
          </w:tcPr>
          <w:p w14:paraId="4C636887" w14:textId="00BDC06F" w:rsidR="008364E7" w:rsidRPr="001F651F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t>msk-pavlovskaya-vmshutenko-mc-1</w:t>
            </w:r>
          </w:p>
        </w:tc>
        <w:tc>
          <w:tcPr>
            <w:tcW w:w="1490" w:type="dxa"/>
          </w:tcPr>
          <w:p w14:paraId="02188F39" w14:textId="77777777" w:rsidR="008364E7" w:rsidRDefault="00F07559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f0/0</w:t>
            </w:r>
          </w:p>
          <w:p w14:paraId="1CADEDF8" w14:textId="68625174" w:rsidR="00F07559" w:rsidRPr="00F07559" w:rsidRDefault="00F07559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f0/24</w:t>
            </w:r>
          </w:p>
        </w:tc>
        <w:tc>
          <w:tcPr>
            <w:tcW w:w="3842" w:type="dxa"/>
          </w:tcPr>
          <w:p w14:paraId="62232156" w14:textId="77777777" w:rsidR="008364E7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t>msk-donskaya-vmshutenko-mc-1</w:t>
            </w:r>
          </w:p>
          <w:p w14:paraId="578EFE49" w14:textId="524C68B9" w:rsidR="004E712D" w:rsidRPr="001F651F" w:rsidRDefault="004E712D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t>msk-pavlovskaya-vmshutenko-sw-1</w:t>
            </w:r>
          </w:p>
        </w:tc>
        <w:tc>
          <w:tcPr>
            <w:tcW w:w="1743" w:type="dxa"/>
          </w:tcPr>
          <w:p w14:paraId="23BE2364" w14:textId="77777777" w:rsidR="008364E7" w:rsidRPr="001F651F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  <w:tc>
          <w:tcPr>
            <w:tcW w:w="2616" w:type="dxa"/>
          </w:tcPr>
          <w:p w14:paraId="50608A3F" w14:textId="4FB9F213" w:rsidR="008364E7" w:rsidRPr="001F651F" w:rsidRDefault="00F07559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F07559">
              <w:rPr>
                <w:lang w:val="en-US"/>
              </w:rPr>
              <w:t>101, 2, 104</w:t>
            </w:r>
          </w:p>
        </w:tc>
      </w:tr>
      <w:tr w:rsidR="0096799C" w:rsidRPr="00BA68E8" w14:paraId="4688AEEF" w14:textId="77777777" w:rsidTr="00EA1A14">
        <w:trPr>
          <w:trHeight w:val="834"/>
        </w:trPr>
        <w:tc>
          <w:tcPr>
            <w:tcW w:w="3842" w:type="dxa"/>
          </w:tcPr>
          <w:p w14:paraId="173700E7" w14:textId="53551980" w:rsidR="008364E7" w:rsidRPr="001F651F" w:rsidRDefault="00F07559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F07559">
              <w:rPr>
                <w:lang w:val="en-US"/>
              </w:rPr>
              <w:t>provider-vmshutenko-mc-1</w:t>
            </w:r>
          </w:p>
        </w:tc>
        <w:tc>
          <w:tcPr>
            <w:tcW w:w="1490" w:type="dxa"/>
          </w:tcPr>
          <w:p w14:paraId="2CF03397" w14:textId="77777777" w:rsidR="008364E7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f0/0</w:t>
            </w:r>
          </w:p>
          <w:p w14:paraId="342A5D88" w14:textId="7F37684B" w:rsidR="002152EF" w:rsidRPr="001F651F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f0/2</w:t>
            </w:r>
          </w:p>
        </w:tc>
        <w:tc>
          <w:tcPr>
            <w:tcW w:w="3842" w:type="dxa"/>
          </w:tcPr>
          <w:p w14:paraId="787B8181" w14:textId="77777777" w:rsidR="008364E7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2152EF">
              <w:rPr>
                <w:lang w:val="en-US"/>
              </w:rPr>
              <w:t>provider-vmshutenko-s</w:t>
            </w:r>
            <w:r>
              <w:rPr>
                <w:lang w:val="en-US"/>
              </w:rPr>
              <w:t>w</w:t>
            </w:r>
            <w:r w:rsidRPr="002152EF">
              <w:rPr>
                <w:lang w:val="en-US"/>
              </w:rPr>
              <w:t>-1</w:t>
            </w:r>
          </w:p>
          <w:p w14:paraId="58530C69" w14:textId="44FB5207" w:rsidR="002152EF" w:rsidRPr="001F651F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4E712D">
              <w:rPr>
                <w:lang w:val="en-US"/>
              </w:rPr>
              <w:t>msk-donskaya-vmshutenko-mc-2</w:t>
            </w:r>
          </w:p>
        </w:tc>
        <w:tc>
          <w:tcPr>
            <w:tcW w:w="1743" w:type="dxa"/>
          </w:tcPr>
          <w:p w14:paraId="05100877" w14:textId="77777777" w:rsidR="008364E7" w:rsidRPr="001F651F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</w:p>
        </w:tc>
        <w:tc>
          <w:tcPr>
            <w:tcW w:w="2616" w:type="dxa"/>
          </w:tcPr>
          <w:p w14:paraId="53217B6C" w14:textId="6EAC5ED0" w:rsidR="008364E7" w:rsidRPr="001F651F" w:rsidRDefault="00447966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2, 3</w:t>
            </w:r>
          </w:p>
        </w:tc>
      </w:tr>
      <w:tr w:rsidR="0096799C" w:rsidRPr="0096799C" w14:paraId="42B7DF42" w14:textId="77777777" w:rsidTr="00EA1A14">
        <w:trPr>
          <w:trHeight w:val="834"/>
        </w:trPr>
        <w:tc>
          <w:tcPr>
            <w:tcW w:w="3842" w:type="dxa"/>
          </w:tcPr>
          <w:p w14:paraId="04ABD25B" w14:textId="3E20B0C4" w:rsidR="008364E7" w:rsidRPr="00F07559" w:rsidRDefault="00F07559" w:rsidP="00F07559">
            <w:r w:rsidRPr="00F07559">
              <w:t>provider-vmshutenko-mc-2</w:t>
            </w:r>
          </w:p>
        </w:tc>
        <w:tc>
          <w:tcPr>
            <w:tcW w:w="1490" w:type="dxa"/>
          </w:tcPr>
          <w:p w14:paraId="61FFBC17" w14:textId="77777777" w:rsidR="008364E7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f0/0</w:t>
            </w:r>
          </w:p>
          <w:p w14:paraId="4EB1A421" w14:textId="60802894" w:rsidR="002152EF" w:rsidRPr="002152EF" w:rsidRDefault="002152EF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96799C">
              <w:rPr>
                <w:lang w:val="en-US"/>
              </w:rPr>
              <w:t>0/1</w:t>
            </w:r>
          </w:p>
        </w:tc>
        <w:tc>
          <w:tcPr>
            <w:tcW w:w="3842" w:type="dxa"/>
          </w:tcPr>
          <w:p w14:paraId="488BE94B" w14:textId="77777777" w:rsidR="008364E7" w:rsidRPr="00021267" w:rsidRDefault="0096799C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provider-vmshutenko-qw-1</w:t>
            </w:r>
          </w:p>
          <w:p w14:paraId="0FF2733D" w14:textId="60835772" w:rsidR="0096799C" w:rsidRPr="0096799C" w:rsidRDefault="0096799C" w:rsidP="0096799C">
            <w:pPr>
              <w:rPr>
                <w:lang w:val="de-DE"/>
              </w:rPr>
            </w:pPr>
            <w:r>
              <w:rPr>
                <w:lang w:val="de-DE"/>
              </w:rPr>
              <w:t>i</w:t>
            </w:r>
            <w:r w:rsidRPr="0096799C">
              <w:rPr>
                <w:lang w:val="de-DE"/>
              </w:rPr>
              <w:t>nternet-vmshutenko-mc-1</w:t>
            </w:r>
          </w:p>
        </w:tc>
        <w:tc>
          <w:tcPr>
            <w:tcW w:w="1743" w:type="dxa"/>
          </w:tcPr>
          <w:p w14:paraId="633B9831" w14:textId="77777777" w:rsidR="008364E7" w:rsidRPr="0096799C" w:rsidRDefault="008364E7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</w:p>
        </w:tc>
        <w:tc>
          <w:tcPr>
            <w:tcW w:w="2616" w:type="dxa"/>
          </w:tcPr>
          <w:p w14:paraId="004A7003" w14:textId="3B4E474D" w:rsidR="008364E7" w:rsidRPr="0096799C" w:rsidRDefault="00447966" w:rsidP="00B319D7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>
              <w:rPr>
                <w:lang w:val="en-US"/>
              </w:rPr>
              <w:t>2, 3</w:t>
            </w:r>
          </w:p>
        </w:tc>
      </w:tr>
      <w:tr w:rsidR="0096799C" w:rsidRPr="00BA68E8" w14:paraId="517A6552" w14:textId="77777777" w:rsidTr="00EA1A14">
        <w:trPr>
          <w:trHeight w:val="834"/>
        </w:trPr>
        <w:tc>
          <w:tcPr>
            <w:tcW w:w="3842" w:type="dxa"/>
          </w:tcPr>
          <w:p w14:paraId="22FCBB59" w14:textId="69E2AB17" w:rsidR="00F07559" w:rsidRPr="00F07559" w:rsidRDefault="00F07559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 w:rsidRPr="00F07559">
              <w:rPr>
                <w:lang w:val="en-US"/>
              </w:rPr>
              <w:t>provider-vmshutenko-s</w:t>
            </w:r>
            <w:r>
              <w:rPr>
                <w:lang w:val="en-US"/>
              </w:rPr>
              <w:t>w</w:t>
            </w:r>
            <w:r w:rsidRPr="00F07559">
              <w:rPr>
                <w:lang w:val="en-US"/>
              </w:rPr>
              <w:t>-1</w:t>
            </w:r>
          </w:p>
        </w:tc>
        <w:tc>
          <w:tcPr>
            <w:tcW w:w="1490" w:type="dxa"/>
          </w:tcPr>
          <w:p w14:paraId="056D1D6A" w14:textId="77777777" w:rsidR="0096799C" w:rsidRPr="001F651F" w:rsidRDefault="0096799C" w:rsidP="0096799C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f0/1</w:t>
            </w:r>
          </w:p>
          <w:p w14:paraId="54AC1B6C" w14:textId="460E2281" w:rsidR="00F07559" w:rsidRPr="0096799C" w:rsidRDefault="0096799C" w:rsidP="0096799C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1F651F">
              <w:rPr>
                <w:lang w:val="en-US"/>
              </w:rPr>
              <w:t>f0/</w:t>
            </w:r>
            <w:r>
              <w:t>2</w:t>
            </w:r>
          </w:p>
        </w:tc>
        <w:tc>
          <w:tcPr>
            <w:tcW w:w="3842" w:type="dxa"/>
          </w:tcPr>
          <w:p w14:paraId="2A2AF560" w14:textId="77777777" w:rsidR="00F07559" w:rsidRPr="00021267" w:rsidRDefault="0096799C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provider-vmshutenko-mc-1</w:t>
            </w:r>
          </w:p>
          <w:p w14:paraId="69A4F31F" w14:textId="14AB28B1" w:rsidR="0096799C" w:rsidRPr="00021267" w:rsidRDefault="0096799C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provider-vmshutenko-gw-1</w:t>
            </w:r>
          </w:p>
        </w:tc>
        <w:tc>
          <w:tcPr>
            <w:tcW w:w="1743" w:type="dxa"/>
          </w:tcPr>
          <w:p w14:paraId="780FD3E2" w14:textId="77777777" w:rsidR="00F07559" w:rsidRPr="00021267" w:rsidRDefault="00F07559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</w:p>
        </w:tc>
        <w:tc>
          <w:tcPr>
            <w:tcW w:w="2616" w:type="dxa"/>
          </w:tcPr>
          <w:p w14:paraId="12408D53" w14:textId="45122D77" w:rsidR="00F07559" w:rsidRPr="00F07559" w:rsidRDefault="00447966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>
              <w:rPr>
                <w:lang w:val="en-US"/>
              </w:rPr>
              <w:t>2, 3</w:t>
            </w:r>
          </w:p>
        </w:tc>
      </w:tr>
      <w:tr w:rsidR="0096799C" w:rsidRPr="00BA68E8" w14:paraId="3D14F5E3" w14:textId="77777777" w:rsidTr="00EA1A14">
        <w:trPr>
          <w:trHeight w:val="834"/>
        </w:trPr>
        <w:tc>
          <w:tcPr>
            <w:tcW w:w="3842" w:type="dxa"/>
          </w:tcPr>
          <w:p w14:paraId="5F8DCF28" w14:textId="37CA7F0D" w:rsidR="00F07559" w:rsidRPr="001F651F" w:rsidRDefault="00F07559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 w:rsidRPr="00F07559">
              <w:rPr>
                <w:lang w:val="en-US"/>
              </w:rPr>
              <w:t>provider-vmshutenko-gw-1</w:t>
            </w:r>
          </w:p>
        </w:tc>
        <w:tc>
          <w:tcPr>
            <w:tcW w:w="1490" w:type="dxa"/>
          </w:tcPr>
          <w:p w14:paraId="7764A02C" w14:textId="77777777" w:rsidR="0096799C" w:rsidRDefault="0096799C" w:rsidP="0096799C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f0/0</w:t>
            </w:r>
          </w:p>
          <w:p w14:paraId="5E511F99" w14:textId="6A61A41B" w:rsidR="00F07559" w:rsidRPr="001F651F" w:rsidRDefault="0096799C" w:rsidP="0096799C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f0/1</w:t>
            </w:r>
          </w:p>
        </w:tc>
        <w:tc>
          <w:tcPr>
            <w:tcW w:w="3842" w:type="dxa"/>
          </w:tcPr>
          <w:p w14:paraId="0C969151" w14:textId="77777777" w:rsidR="00F07559" w:rsidRPr="00021267" w:rsidRDefault="0096799C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provider-vmshutenko-sw-1</w:t>
            </w:r>
          </w:p>
          <w:p w14:paraId="69362A43" w14:textId="07519357" w:rsidR="0096799C" w:rsidRPr="00021267" w:rsidRDefault="0096799C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provider-vmshutenko-mc-2</w:t>
            </w:r>
          </w:p>
        </w:tc>
        <w:tc>
          <w:tcPr>
            <w:tcW w:w="1743" w:type="dxa"/>
          </w:tcPr>
          <w:p w14:paraId="5E004BF1" w14:textId="77777777" w:rsidR="00F07559" w:rsidRPr="00021267" w:rsidRDefault="00F07559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</w:p>
        </w:tc>
        <w:tc>
          <w:tcPr>
            <w:tcW w:w="2616" w:type="dxa"/>
          </w:tcPr>
          <w:p w14:paraId="4C6E4334" w14:textId="6566F58F" w:rsidR="00F07559" w:rsidRPr="001F651F" w:rsidRDefault="00447966" w:rsidP="00F07559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2, 3</w:t>
            </w:r>
          </w:p>
        </w:tc>
      </w:tr>
      <w:tr w:rsidR="00EA1A14" w:rsidRPr="00BA68E8" w14:paraId="5792C009" w14:textId="77777777" w:rsidTr="00EA1A14">
        <w:trPr>
          <w:trHeight w:val="834"/>
        </w:trPr>
        <w:tc>
          <w:tcPr>
            <w:tcW w:w="3842" w:type="dxa"/>
          </w:tcPr>
          <w:p w14:paraId="7B3C0175" w14:textId="7D3F524E" w:rsidR="00EA1A14" w:rsidRPr="002152EF" w:rsidRDefault="00EA1A14" w:rsidP="00EA1A14">
            <w:r w:rsidRPr="002152EF">
              <w:t>internet-vmshutenko-mc-1</w:t>
            </w:r>
          </w:p>
        </w:tc>
        <w:tc>
          <w:tcPr>
            <w:tcW w:w="1490" w:type="dxa"/>
          </w:tcPr>
          <w:p w14:paraId="5D40922A" w14:textId="77777777" w:rsidR="00EA1A14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f0/0</w:t>
            </w:r>
          </w:p>
          <w:p w14:paraId="4810D8BE" w14:textId="11343CBD" w:rsidR="00EA1A14" w:rsidRPr="002152EF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>
              <w:rPr>
                <w:lang w:val="en-US"/>
              </w:rPr>
              <w:t>f0/1</w:t>
            </w:r>
          </w:p>
        </w:tc>
        <w:tc>
          <w:tcPr>
            <w:tcW w:w="3842" w:type="dxa"/>
          </w:tcPr>
          <w:p w14:paraId="247218EF" w14:textId="77777777" w:rsidR="00EA1A14" w:rsidRPr="00021267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provider-vmshutenko-mc-2</w:t>
            </w:r>
          </w:p>
          <w:p w14:paraId="4957D8F3" w14:textId="7437DE21" w:rsidR="00EA1A14" w:rsidRPr="00021267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internet-vmshutenko-sw-1</w:t>
            </w:r>
          </w:p>
        </w:tc>
        <w:tc>
          <w:tcPr>
            <w:tcW w:w="1743" w:type="dxa"/>
          </w:tcPr>
          <w:p w14:paraId="4A2AB9A5" w14:textId="77777777" w:rsidR="00EA1A14" w:rsidRPr="00021267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</w:p>
        </w:tc>
        <w:tc>
          <w:tcPr>
            <w:tcW w:w="2616" w:type="dxa"/>
          </w:tcPr>
          <w:p w14:paraId="6420C0D6" w14:textId="39E76C28" w:rsidR="00EA1A14" w:rsidRPr="002152EF" w:rsidRDefault="00447966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</w:pPr>
            <w:r>
              <w:rPr>
                <w:lang w:val="en-US"/>
              </w:rPr>
              <w:t>2, 3</w:t>
            </w:r>
          </w:p>
        </w:tc>
      </w:tr>
      <w:tr w:rsidR="00EA1A14" w:rsidRPr="00E57004" w14:paraId="0618C3F8" w14:textId="77777777" w:rsidTr="00EA1A14">
        <w:trPr>
          <w:trHeight w:val="1678"/>
        </w:trPr>
        <w:tc>
          <w:tcPr>
            <w:tcW w:w="3842" w:type="dxa"/>
          </w:tcPr>
          <w:p w14:paraId="72AEB56C" w14:textId="77777777" w:rsidR="00EA1A14" w:rsidRPr="00EA1A14" w:rsidRDefault="00EA1A14" w:rsidP="00EA1A14">
            <w:pPr>
              <w:rPr>
                <w:lang w:val="de-DE"/>
              </w:rPr>
            </w:pPr>
            <w:r w:rsidRPr="00EA1A14">
              <w:rPr>
                <w:lang w:val="de-DE"/>
              </w:rPr>
              <w:t>internet-vmshutenko-sw-1</w:t>
            </w:r>
          </w:p>
        </w:tc>
        <w:tc>
          <w:tcPr>
            <w:tcW w:w="1490" w:type="dxa"/>
          </w:tcPr>
          <w:p w14:paraId="257A45B8" w14:textId="18B4FC63" w:rsidR="00EA1A14" w:rsidRDefault="00EA1A1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EA1A14">
              <w:rPr>
                <w:lang w:val="de-DE"/>
              </w:rPr>
              <w:t>f0/1</w:t>
            </w:r>
          </w:p>
          <w:p w14:paraId="16FA3AF8" w14:textId="3A99ECBA" w:rsidR="00FE025B" w:rsidRDefault="00FE025B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f0/2</w:t>
            </w:r>
          </w:p>
          <w:p w14:paraId="3E1B6560" w14:textId="77E2D54E" w:rsidR="00FE025B" w:rsidRDefault="00FE025B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f0/3</w:t>
            </w:r>
          </w:p>
          <w:p w14:paraId="541E0E51" w14:textId="1EB24CCA" w:rsidR="00FE025B" w:rsidRDefault="00FE025B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f0/4</w:t>
            </w:r>
          </w:p>
          <w:p w14:paraId="0DD08269" w14:textId="16C77187" w:rsidR="00FE025B" w:rsidRPr="00EA1A14" w:rsidRDefault="00FE025B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f0/5</w:t>
            </w:r>
          </w:p>
        </w:tc>
        <w:tc>
          <w:tcPr>
            <w:tcW w:w="3842" w:type="dxa"/>
          </w:tcPr>
          <w:p w14:paraId="3A00A7DF" w14:textId="06097BA7" w:rsidR="00EA1A14" w:rsidRPr="00E57004" w:rsidRDefault="00FE025B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E57004">
              <w:rPr>
                <w:lang w:val="de-DE"/>
              </w:rPr>
              <w:t>internet-vmshutenko-mc-1</w:t>
            </w:r>
          </w:p>
          <w:p w14:paraId="673823B9" w14:textId="77777777" w:rsidR="00E57004" w:rsidRPr="00E57004" w:rsidRDefault="00E5700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E57004">
              <w:rPr>
                <w:lang w:val="de-DE"/>
              </w:rPr>
              <w:t>system.pfur.ru</w:t>
            </w:r>
          </w:p>
          <w:p w14:paraId="43CADA75" w14:textId="088A118B" w:rsidR="00E57004" w:rsidRPr="00021267" w:rsidRDefault="00BF2900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hyperlink r:id="rId9" w:history="1">
              <w:r w:rsidR="00E57004" w:rsidRPr="00021267">
                <w:rPr>
                  <w:rStyle w:val="a5"/>
                  <w:lang w:val="de-DE"/>
                </w:rPr>
                <w:t>www.rudn.ru</w:t>
              </w:r>
            </w:hyperlink>
          </w:p>
          <w:p w14:paraId="0D1FC764" w14:textId="77777777" w:rsidR="00E57004" w:rsidRPr="00021267" w:rsidRDefault="00E57004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de-DE"/>
              </w:rPr>
            </w:pPr>
            <w:r w:rsidRPr="00021267">
              <w:rPr>
                <w:lang w:val="de-DE"/>
              </w:rPr>
              <w:t>stud.rudn.university.ru</w:t>
            </w:r>
          </w:p>
          <w:p w14:paraId="6C4F2AAD" w14:textId="1492B26D" w:rsidR="00E57004" w:rsidRPr="00E57004" w:rsidRDefault="00BF2900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hyperlink r:id="rId10" w:history="1">
              <w:r w:rsidR="00E57004" w:rsidRPr="0095776C">
                <w:rPr>
                  <w:rStyle w:val="a5"/>
                  <w:lang w:val="en-US"/>
                </w:rPr>
                <w:t>www.yandex.ru</w:t>
              </w:r>
            </w:hyperlink>
          </w:p>
        </w:tc>
        <w:tc>
          <w:tcPr>
            <w:tcW w:w="1743" w:type="dxa"/>
          </w:tcPr>
          <w:p w14:paraId="4A39C107" w14:textId="1FB311DF" w:rsidR="00EA1A14" w:rsidRPr="00E57004" w:rsidRDefault="00447966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16" w:type="dxa"/>
          </w:tcPr>
          <w:p w14:paraId="4F799367" w14:textId="7E2D0202" w:rsidR="00EA1A14" w:rsidRPr="00E57004" w:rsidRDefault="00447966" w:rsidP="00EA1A14">
            <w:pPr>
              <w:tabs>
                <w:tab w:val="left" w:pos="892"/>
                <w:tab w:val="left" w:pos="1134"/>
                <w:tab w:val="left" w:pos="1863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09FAB6A0" w14:textId="77777777" w:rsidR="00B84271" w:rsidRPr="00E57004" w:rsidRDefault="00B84271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20C62B58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6CE0FACE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13AE53AA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393DD726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30B65D2E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21A53D10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1E1A887D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5830216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3245E460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2D290E27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6DC4872C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79ED27F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6E036F4E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74C147A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384C8948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D525D2F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E1CAA17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41790CBF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5BDD59E9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09CE8526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1021D098" w14:textId="77777777" w:rsidR="00815AF9" w:rsidRPr="00447966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0BA7E753" w14:textId="77777777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</w:pPr>
    </w:p>
    <w:p w14:paraId="1F5C15EF" w14:textId="68FB488C" w:rsidR="00815AF9" w:rsidRPr="00E57004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  <w:lang w:val="en-US"/>
        </w:rPr>
        <w:sectPr w:rsidR="00815AF9" w:rsidRPr="00E57004" w:rsidSect="00F661DB">
          <w:pgSz w:w="16838" w:h="11906" w:orient="landscape"/>
          <w:pgMar w:top="851" w:right="1134" w:bottom="1701" w:left="1134" w:header="0" w:footer="0" w:gutter="0"/>
          <w:cols w:space="708"/>
          <w:docGrid w:linePitch="360"/>
        </w:sectPr>
      </w:pPr>
    </w:p>
    <w:p w14:paraId="50B9503F" w14:textId="6823E6F0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lastRenderedPageBreak/>
        <w:t xml:space="preserve">3. На схеме предыдущего </w:t>
      </w:r>
      <w:r>
        <w:rPr>
          <w:sz w:val="28"/>
          <w:szCs w:val="28"/>
        </w:rPr>
        <w:t xml:space="preserve">моего </w:t>
      </w:r>
      <w:r w:rsidRPr="008233EB">
        <w:rPr>
          <w:sz w:val="28"/>
          <w:szCs w:val="28"/>
        </w:rPr>
        <w:t>проекта размести</w:t>
      </w:r>
      <w:r>
        <w:rPr>
          <w:sz w:val="28"/>
          <w:szCs w:val="28"/>
        </w:rPr>
        <w:t xml:space="preserve">ла </w:t>
      </w:r>
      <w:r w:rsidRPr="008233EB">
        <w:rPr>
          <w:sz w:val="28"/>
          <w:szCs w:val="28"/>
        </w:rPr>
        <w:t xml:space="preserve">согласно </w:t>
      </w:r>
      <w:r>
        <w:rPr>
          <w:sz w:val="28"/>
          <w:szCs w:val="28"/>
        </w:rPr>
        <w:t xml:space="preserve">методичке </w:t>
      </w:r>
      <w:r w:rsidRPr="008233EB">
        <w:rPr>
          <w:sz w:val="28"/>
          <w:szCs w:val="28"/>
        </w:rPr>
        <w:t>необходимое оборудование для сети провайдера и сети модельного Интернета</w:t>
      </w:r>
      <w:r>
        <w:rPr>
          <w:sz w:val="28"/>
          <w:szCs w:val="28"/>
        </w:rPr>
        <w:t xml:space="preserve">: </w:t>
      </w:r>
      <w:r w:rsidRPr="008233EB">
        <w:rPr>
          <w:sz w:val="28"/>
          <w:szCs w:val="28"/>
        </w:rPr>
        <w:t xml:space="preserve">4 </w:t>
      </w:r>
      <w:proofErr w:type="spellStart"/>
      <w:r w:rsidRPr="008233EB">
        <w:rPr>
          <w:sz w:val="28"/>
          <w:szCs w:val="28"/>
        </w:rPr>
        <w:t>медиаконвертера</w:t>
      </w:r>
      <w:proofErr w:type="spellEnd"/>
      <w:r w:rsidRPr="008233EB">
        <w:rPr>
          <w:sz w:val="28"/>
          <w:szCs w:val="28"/>
        </w:rPr>
        <w:t xml:space="preserve"> (</w:t>
      </w:r>
      <w:proofErr w:type="spellStart"/>
      <w:r w:rsidRPr="008233EB">
        <w:rPr>
          <w:sz w:val="28"/>
          <w:szCs w:val="28"/>
        </w:rPr>
        <w:t>Repeater</w:t>
      </w:r>
      <w:proofErr w:type="spellEnd"/>
      <w:r w:rsidRPr="008233EB">
        <w:rPr>
          <w:sz w:val="28"/>
          <w:szCs w:val="28"/>
        </w:rPr>
        <w:t>-PT), 2 коммутатора типа Cisco 2960-24TT,</w:t>
      </w:r>
      <w:r>
        <w:rPr>
          <w:sz w:val="28"/>
          <w:szCs w:val="28"/>
        </w:rPr>
        <w:t xml:space="preserve"> </w:t>
      </w:r>
      <w:r w:rsidRPr="008233EB">
        <w:rPr>
          <w:sz w:val="28"/>
          <w:szCs w:val="28"/>
        </w:rPr>
        <w:t>маршрутизатор типа Cisco 2811, 4 сервера.</w:t>
      </w:r>
    </w:p>
    <w:p w14:paraId="704864B0" w14:textId="77777777" w:rsidR="00815AF9" w:rsidRPr="008233EB" w:rsidRDefault="00815AF9" w:rsidP="00815AF9">
      <w:pPr>
        <w:spacing w:line="360" w:lineRule="auto"/>
        <w:rPr>
          <w:sz w:val="28"/>
          <w:szCs w:val="28"/>
        </w:rPr>
      </w:pPr>
    </w:p>
    <w:p w14:paraId="244BB20B" w14:textId="77777777" w:rsidR="00815AF9" w:rsidRPr="008233EB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4. Присво</w:t>
      </w:r>
      <w:r>
        <w:rPr>
          <w:sz w:val="28"/>
          <w:szCs w:val="28"/>
        </w:rPr>
        <w:t>ила</w:t>
      </w:r>
      <w:r w:rsidRPr="008233EB">
        <w:rPr>
          <w:sz w:val="28"/>
          <w:szCs w:val="28"/>
        </w:rPr>
        <w:t xml:space="preserve"> названия размещённым в сети провайдера и в сети модельного</w:t>
      </w:r>
    </w:p>
    <w:p w14:paraId="06FA1E73" w14:textId="77777777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Интернета объектам согласно модельным предположениям и схеме L1.</w:t>
      </w:r>
    </w:p>
    <w:p w14:paraId="446EDC12" w14:textId="2DC4FE93" w:rsidR="00815AF9" w:rsidRDefault="00021267" w:rsidP="00815AF9">
      <w:pPr>
        <w:spacing w:line="360" w:lineRule="auto"/>
        <w:rPr>
          <w:sz w:val="28"/>
          <w:szCs w:val="28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AB57324" wp14:editId="765E4F1E">
            <wp:extent cx="5939790" cy="3207568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291D" w14:textId="28216C31" w:rsidR="00411A27" w:rsidRPr="008233EB" w:rsidRDefault="00411A27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4. Схема сети с переименованными объектами.</w:t>
      </w:r>
    </w:p>
    <w:p w14:paraId="6BFD8484" w14:textId="77777777" w:rsidR="00815AF9" w:rsidRPr="008233EB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5. В физической рабочей области добав</w:t>
      </w:r>
      <w:r>
        <w:rPr>
          <w:sz w:val="28"/>
          <w:szCs w:val="28"/>
        </w:rPr>
        <w:t>ила</w:t>
      </w:r>
      <w:r w:rsidRPr="008233EB">
        <w:rPr>
          <w:sz w:val="28"/>
          <w:szCs w:val="28"/>
        </w:rPr>
        <w:t xml:space="preserve"> здание провайдера и здание,</w:t>
      </w:r>
    </w:p>
    <w:p w14:paraId="77D19DF5" w14:textId="77777777" w:rsidR="00815AF9" w:rsidRPr="008233EB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имитирующее расположение серверов модельного Интернета.</w:t>
      </w:r>
    </w:p>
    <w:p w14:paraId="3FA5B052" w14:textId="3537351D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Присво</w:t>
      </w:r>
      <w:r>
        <w:rPr>
          <w:sz w:val="28"/>
          <w:szCs w:val="28"/>
        </w:rPr>
        <w:t>ила</w:t>
      </w:r>
      <w:r w:rsidRPr="008233EB">
        <w:rPr>
          <w:sz w:val="28"/>
          <w:szCs w:val="28"/>
        </w:rPr>
        <w:t xml:space="preserve"> им соответствующие названия.</w:t>
      </w:r>
    </w:p>
    <w:p w14:paraId="1131F337" w14:textId="77777777" w:rsidR="00411A27" w:rsidRDefault="00411A27" w:rsidP="00411A2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D6275F" wp14:editId="38B12B8C">
            <wp:extent cx="5939790" cy="42811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5AA" w14:textId="7FE070FF" w:rsidR="00411A27" w:rsidRPr="008233EB" w:rsidRDefault="00411A27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5. Добавление зданий в физической области.</w:t>
      </w:r>
    </w:p>
    <w:p w14:paraId="33C67DBC" w14:textId="5BBB22E9" w:rsidR="00411A27" w:rsidRDefault="00815AF9" w:rsidP="00411A27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6. Перенес</w:t>
      </w:r>
      <w:r>
        <w:rPr>
          <w:sz w:val="28"/>
          <w:szCs w:val="28"/>
        </w:rPr>
        <w:t>ла</w:t>
      </w:r>
      <w:r w:rsidRPr="008233EB">
        <w:rPr>
          <w:sz w:val="28"/>
          <w:szCs w:val="28"/>
        </w:rPr>
        <w:t xml:space="preserve"> из сети «Донская» оборудование провайдера и модельной сети Интернета в соответствующие здания.</w:t>
      </w:r>
    </w:p>
    <w:p w14:paraId="4C1DC689" w14:textId="4220A781" w:rsidR="00815AF9" w:rsidRDefault="00131B1C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B35BF6" wp14:editId="0B955BDE">
            <wp:extent cx="3898900" cy="283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F44025" wp14:editId="0418C7BE">
            <wp:extent cx="5939790" cy="41027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E89" w14:textId="4488BFD4" w:rsidR="00411A27" w:rsidRDefault="00411A27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Рисунки 6-7 Перенос </w:t>
      </w:r>
      <w:r w:rsidRPr="008233EB">
        <w:rPr>
          <w:sz w:val="28"/>
          <w:szCs w:val="28"/>
        </w:rPr>
        <w:t>из сети «Донская» оборудование провайдера и модельной сети Интернета в соответствующие здания</w:t>
      </w:r>
      <w:r>
        <w:rPr>
          <w:sz w:val="28"/>
          <w:szCs w:val="28"/>
        </w:rPr>
        <w:t>.</w:t>
      </w:r>
    </w:p>
    <w:p w14:paraId="2D56638A" w14:textId="77777777" w:rsidR="00815AF9" w:rsidRPr="008233EB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 xml:space="preserve">7. На </w:t>
      </w:r>
      <w:proofErr w:type="spellStart"/>
      <w:r w:rsidRPr="008233EB">
        <w:rPr>
          <w:sz w:val="28"/>
          <w:szCs w:val="28"/>
        </w:rPr>
        <w:t>медиаконвертерах</w:t>
      </w:r>
      <w:proofErr w:type="spellEnd"/>
      <w:r w:rsidRPr="008233EB">
        <w:rPr>
          <w:sz w:val="28"/>
          <w:szCs w:val="28"/>
        </w:rPr>
        <w:t xml:space="preserve"> замени</w:t>
      </w:r>
      <w:r>
        <w:rPr>
          <w:sz w:val="28"/>
          <w:szCs w:val="28"/>
        </w:rPr>
        <w:t>ла</w:t>
      </w:r>
      <w:r w:rsidRPr="008233EB">
        <w:rPr>
          <w:sz w:val="28"/>
          <w:szCs w:val="28"/>
        </w:rPr>
        <w:t xml:space="preserve"> имеющиеся модули на PT-REPEATERNM-1FFE и PT-REPEATER-NM-1CFE для подключения витой пары по</w:t>
      </w:r>
    </w:p>
    <w:p w14:paraId="663582F1" w14:textId="77777777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технологии Fast Ethernet и оптоволокна соответственно.</w:t>
      </w:r>
    </w:p>
    <w:p w14:paraId="2DED4147" w14:textId="0BDE9DD5" w:rsidR="00815AF9" w:rsidRDefault="006C5A95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357894" wp14:editId="079EDBF2">
            <wp:extent cx="3371983" cy="326167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71" cy="32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A27">
        <w:rPr>
          <w:noProof/>
          <w:sz w:val="28"/>
          <w:szCs w:val="28"/>
        </w:rPr>
        <w:drawing>
          <wp:inline distT="0" distB="0" distL="0" distR="0" wp14:anchorId="7659B125" wp14:editId="69EDBE31">
            <wp:extent cx="3371850" cy="326154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391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34C0" w14:textId="5E0216D0" w:rsidR="00925A91" w:rsidRDefault="00925A91" w:rsidP="00815AF9">
      <w:pPr>
        <w:spacing w:line="360" w:lineRule="auto"/>
        <w:rPr>
          <w:sz w:val="28"/>
          <w:szCs w:val="28"/>
        </w:rPr>
      </w:pPr>
    </w:p>
    <w:p w14:paraId="28D1235C" w14:textId="7E2EF2B8" w:rsidR="00925A91" w:rsidRDefault="00925A91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5C4657" wp14:editId="2BAAFF02">
            <wp:extent cx="3191526" cy="3087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82" cy="31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148" w14:textId="60A6516A" w:rsidR="00925A91" w:rsidRDefault="00A531D4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588AC" wp14:editId="6A0D6343">
            <wp:extent cx="3191510" cy="3087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642" cy="31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33C3" w14:textId="4D32AEDB" w:rsidR="00411A27" w:rsidRDefault="00411A27" w:rsidP="00EA1CA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Рисунки 8-11.</w:t>
      </w:r>
      <w:r w:rsidR="00EA1CAF">
        <w:rPr>
          <w:sz w:val="28"/>
          <w:szCs w:val="28"/>
        </w:rPr>
        <w:t xml:space="preserve"> Замена на</w:t>
      </w:r>
      <w:r w:rsidR="00EA1CAF" w:rsidRPr="008233EB">
        <w:rPr>
          <w:sz w:val="28"/>
          <w:szCs w:val="28"/>
        </w:rPr>
        <w:t xml:space="preserve"> </w:t>
      </w:r>
      <w:proofErr w:type="spellStart"/>
      <w:r w:rsidR="00EA1CAF" w:rsidRPr="008233EB">
        <w:rPr>
          <w:sz w:val="28"/>
          <w:szCs w:val="28"/>
        </w:rPr>
        <w:t>медиаконвертерах</w:t>
      </w:r>
      <w:proofErr w:type="spellEnd"/>
      <w:r w:rsidR="00EA1CAF" w:rsidRPr="008233EB">
        <w:rPr>
          <w:sz w:val="28"/>
          <w:szCs w:val="28"/>
        </w:rPr>
        <w:t xml:space="preserve"> имеющиеся модули на PT-REPEATERNM-1FFE и PT-REPEATER-NM-1CFE для подключения витой пары по</w:t>
      </w:r>
      <w:r w:rsidR="00EA1CAF">
        <w:rPr>
          <w:sz w:val="28"/>
          <w:szCs w:val="28"/>
        </w:rPr>
        <w:t xml:space="preserve"> </w:t>
      </w:r>
      <w:r w:rsidR="00EA1CAF" w:rsidRPr="008233EB">
        <w:rPr>
          <w:sz w:val="28"/>
          <w:szCs w:val="28"/>
        </w:rPr>
        <w:t>технологии Fast Ethernet и оптоволокна соответственно</w:t>
      </w:r>
    </w:p>
    <w:p w14:paraId="01EDFF96" w14:textId="77777777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8. Прове</w:t>
      </w:r>
      <w:r>
        <w:rPr>
          <w:sz w:val="28"/>
          <w:szCs w:val="28"/>
        </w:rPr>
        <w:t>ла</w:t>
      </w:r>
      <w:r w:rsidRPr="008233EB">
        <w:rPr>
          <w:sz w:val="28"/>
          <w:szCs w:val="28"/>
        </w:rPr>
        <w:t xml:space="preserve"> соединение объектов согласно скорректированной Вами схеме</w:t>
      </w:r>
      <w:r>
        <w:rPr>
          <w:sz w:val="28"/>
          <w:szCs w:val="28"/>
        </w:rPr>
        <w:t xml:space="preserve"> </w:t>
      </w:r>
      <w:r w:rsidRPr="008233EB">
        <w:rPr>
          <w:sz w:val="28"/>
          <w:szCs w:val="28"/>
        </w:rPr>
        <w:t>L1.</w:t>
      </w:r>
    </w:p>
    <w:p w14:paraId="2272D936" w14:textId="112CE0FC" w:rsidR="00815AF9" w:rsidRDefault="00A242B8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B08855" wp14:editId="7D8635FB">
            <wp:extent cx="5939790" cy="4528971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2D5" w14:textId="127B0FCF" w:rsidR="00396D22" w:rsidRPr="008233EB" w:rsidRDefault="00396D22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12. Схема сети с подключением всех объектов.</w:t>
      </w:r>
    </w:p>
    <w:p w14:paraId="2B03BD8B" w14:textId="77777777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9. Пропи</w:t>
      </w:r>
      <w:r>
        <w:rPr>
          <w:sz w:val="28"/>
          <w:szCs w:val="28"/>
        </w:rPr>
        <w:t>сала</w:t>
      </w:r>
      <w:r w:rsidRPr="008233EB">
        <w:rPr>
          <w:sz w:val="28"/>
          <w:szCs w:val="28"/>
        </w:rPr>
        <w:t xml:space="preserve"> IP-адреса серверам.</w:t>
      </w:r>
    </w:p>
    <w:p w14:paraId="498B4E91" w14:textId="47E44A6B" w:rsidR="00815AF9" w:rsidRDefault="00DB01A6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3B326F" wp14:editId="2A99496D">
            <wp:extent cx="3148185" cy="305428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10" cy="30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D0A0" w14:textId="07A8B8E0" w:rsidR="00DB01A6" w:rsidRDefault="00116BF6" w:rsidP="00815AF9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D49DE2" wp14:editId="19403641">
            <wp:extent cx="3157901" cy="3063711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365" cy="30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1774" w14:textId="5C10E56F" w:rsidR="00F444F0" w:rsidRDefault="00F444F0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3EBD93" wp14:editId="06D37A0A">
            <wp:extent cx="3157855" cy="3063666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031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4425" w14:textId="1826756D" w:rsidR="00116BF6" w:rsidRDefault="00F444F0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460147" wp14:editId="1208942B">
            <wp:extent cx="3044858" cy="295404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97" cy="29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A7F9" w14:textId="019C7103" w:rsidR="00BF2900" w:rsidRPr="008233EB" w:rsidRDefault="00BF2900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Рисунки 13-16. Задание IP-адреса сервисам.</w:t>
      </w:r>
    </w:p>
    <w:p w14:paraId="0051FF0D" w14:textId="77777777" w:rsidR="00815AF9" w:rsidRDefault="00815AF9" w:rsidP="00815AF9">
      <w:pPr>
        <w:spacing w:line="360" w:lineRule="auto"/>
        <w:rPr>
          <w:sz w:val="28"/>
          <w:szCs w:val="28"/>
        </w:rPr>
      </w:pPr>
      <w:r w:rsidRPr="008233EB">
        <w:rPr>
          <w:sz w:val="28"/>
          <w:szCs w:val="28"/>
        </w:rPr>
        <w:t>10. Проп</w:t>
      </w:r>
      <w:r>
        <w:rPr>
          <w:sz w:val="28"/>
          <w:szCs w:val="28"/>
        </w:rPr>
        <w:t>исала</w:t>
      </w:r>
      <w:r w:rsidRPr="008233EB">
        <w:rPr>
          <w:sz w:val="28"/>
          <w:szCs w:val="28"/>
        </w:rPr>
        <w:t xml:space="preserve"> сведения о серверах на DNS-сервере сети «Донская».</w:t>
      </w:r>
    </w:p>
    <w:p w14:paraId="64B23830" w14:textId="19F24770" w:rsidR="00815AF9" w:rsidRDefault="00324625" w:rsidP="00815AF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2C4A19" wp14:editId="70A8B87E">
            <wp:extent cx="5939790" cy="57626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480F" w14:textId="32D097CA" w:rsidR="00BF2900" w:rsidRDefault="00BF2900" w:rsidP="00815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17. С</w:t>
      </w:r>
      <w:r w:rsidRPr="008233EB">
        <w:rPr>
          <w:sz w:val="28"/>
          <w:szCs w:val="28"/>
        </w:rPr>
        <w:t>ведения о серверах на DNS-сервере сети «Донская».</w:t>
      </w:r>
    </w:p>
    <w:p w14:paraId="2422788F" w14:textId="77777777" w:rsidR="00815AF9" w:rsidRPr="00C278BB" w:rsidRDefault="00815AF9" w:rsidP="00815AF9">
      <w:pPr>
        <w:spacing w:line="360" w:lineRule="auto"/>
        <w:rPr>
          <w:sz w:val="28"/>
          <w:szCs w:val="28"/>
        </w:rPr>
      </w:pPr>
      <w:r w:rsidRPr="00C278BB">
        <w:rPr>
          <w:sz w:val="28"/>
          <w:szCs w:val="28"/>
        </w:rPr>
        <w:t>Контрольные вопросы</w:t>
      </w:r>
    </w:p>
    <w:p w14:paraId="5977D61F" w14:textId="77777777" w:rsidR="00815AF9" w:rsidRPr="00C278BB" w:rsidRDefault="00815AF9" w:rsidP="00815AF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 w:rsidRPr="00C278BB">
        <w:rPr>
          <w:sz w:val="28"/>
          <w:szCs w:val="28"/>
        </w:rPr>
        <w:t>Что</w:t>
      </w:r>
      <w:r w:rsidRPr="00C278BB">
        <w:rPr>
          <w:sz w:val="28"/>
          <w:szCs w:val="28"/>
          <w:lang w:val="en-US"/>
        </w:rPr>
        <w:t xml:space="preserve"> </w:t>
      </w:r>
      <w:r w:rsidRPr="00C278BB">
        <w:rPr>
          <w:sz w:val="28"/>
          <w:szCs w:val="28"/>
        </w:rPr>
        <w:t>такое</w:t>
      </w:r>
      <w:r w:rsidRPr="00C278BB">
        <w:rPr>
          <w:sz w:val="28"/>
          <w:szCs w:val="28"/>
          <w:lang w:val="en-US"/>
        </w:rPr>
        <w:t xml:space="preserve"> Network Address Translation (NAT)?</w:t>
      </w:r>
    </w:p>
    <w:p w14:paraId="655E4ABC" w14:textId="77777777" w:rsidR="00815AF9" w:rsidRDefault="00815AF9" w:rsidP="00815AF9">
      <w:pPr>
        <w:pStyle w:val="a3"/>
        <w:spacing w:line="360" w:lineRule="auto"/>
        <w:rPr>
          <w:sz w:val="28"/>
          <w:szCs w:val="28"/>
          <w:lang w:val="en-US"/>
        </w:rPr>
      </w:pPr>
      <w:r w:rsidRPr="00C278BB">
        <w:rPr>
          <w:sz w:val="28"/>
          <w:szCs w:val="28"/>
          <w:lang w:val="en-US"/>
        </w:rPr>
        <w:t>NAT</w:t>
      </w:r>
      <w:r w:rsidRPr="00C278BB">
        <w:rPr>
          <w:sz w:val="28"/>
          <w:szCs w:val="28"/>
        </w:rPr>
        <w:t xml:space="preserve"> (от англ. </w:t>
      </w:r>
      <w:r w:rsidRPr="00C278BB">
        <w:rPr>
          <w:sz w:val="28"/>
          <w:szCs w:val="28"/>
          <w:lang w:val="en-US"/>
        </w:rPr>
        <w:t>Network</w:t>
      </w:r>
      <w:r w:rsidRPr="00C278BB">
        <w:rPr>
          <w:sz w:val="28"/>
          <w:szCs w:val="28"/>
        </w:rPr>
        <w:t xml:space="preserve"> </w:t>
      </w:r>
      <w:r w:rsidRPr="00C278BB">
        <w:rPr>
          <w:sz w:val="28"/>
          <w:szCs w:val="28"/>
          <w:lang w:val="en-US"/>
        </w:rPr>
        <w:t>Address</w:t>
      </w:r>
      <w:r w:rsidRPr="00C278BB">
        <w:rPr>
          <w:sz w:val="28"/>
          <w:szCs w:val="28"/>
        </w:rPr>
        <w:t xml:space="preserve"> </w:t>
      </w:r>
      <w:r w:rsidRPr="00C278BB">
        <w:rPr>
          <w:sz w:val="28"/>
          <w:szCs w:val="28"/>
          <w:lang w:val="en-US"/>
        </w:rPr>
        <w:t>Translation</w:t>
      </w:r>
      <w:r w:rsidRPr="00C278BB">
        <w:rPr>
          <w:sz w:val="28"/>
          <w:szCs w:val="28"/>
        </w:rPr>
        <w:t xml:space="preserve"> — «преобразование сетевых адресов») — это механизм в сетях </w:t>
      </w:r>
      <w:r w:rsidRPr="00C278BB">
        <w:rPr>
          <w:sz w:val="28"/>
          <w:szCs w:val="28"/>
          <w:lang w:val="en-US"/>
        </w:rPr>
        <w:t>TCP</w:t>
      </w:r>
      <w:r w:rsidRPr="00C278BB">
        <w:rPr>
          <w:sz w:val="28"/>
          <w:szCs w:val="28"/>
        </w:rPr>
        <w:t>/</w:t>
      </w:r>
      <w:r w:rsidRPr="00C278BB">
        <w:rPr>
          <w:sz w:val="28"/>
          <w:szCs w:val="28"/>
          <w:lang w:val="en-US"/>
        </w:rPr>
        <w:t>IP</w:t>
      </w:r>
      <w:r w:rsidRPr="00C278BB">
        <w:rPr>
          <w:sz w:val="28"/>
          <w:szCs w:val="28"/>
        </w:rPr>
        <w:t xml:space="preserve">, позволяющий преобразовывать </w:t>
      </w:r>
      <w:r w:rsidRPr="00C278BB">
        <w:rPr>
          <w:sz w:val="28"/>
          <w:szCs w:val="28"/>
          <w:lang w:val="en-US"/>
        </w:rPr>
        <w:t>IP</w:t>
      </w:r>
      <w:r w:rsidRPr="00C278BB">
        <w:rPr>
          <w:sz w:val="28"/>
          <w:szCs w:val="28"/>
        </w:rPr>
        <w:t xml:space="preserve">-адреса транзитных пакетов. </w:t>
      </w:r>
      <w:proofErr w:type="spellStart"/>
      <w:r w:rsidRPr="00C278BB">
        <w:rPr>
          <w:sz w:val="28"/>
          <w:szCs w:val="28"/>
          <w:lang w:val="en-US"/>
        </w:rPr>
        <w:t>Также</w:t>
      </w:r>
      <w:proofErr w:type="spellEnd"/>
      <w:r w:rsidRPr="00C278BB">
        <w:rPr>
          <w:sz w:val="28"/>
          <w:szCs w:val="28"/>
          <w:lang w:val="en-US"/>
        </w:rPr>
        <w:t xml:space="preserve"> </w:t>
      </w:r>
      <w:proofErr w:type="spellStart"/>
      <w:r w:rsidRPr="00C278BB">
        <w:rPr>
          <w:sz w:val="28"/>
          <w:szCs w:val="28"/>
          <w:lang w:val="en-US"/>
        </w:rPr>
        <w:t>имеет</w:t>
      </w:r>
      <w:proofErr w:type="spellEnd"/>
      <w:r w:rsidRPr="00C278BB">
        <w:rPr>
          <w:sz w:val="28"/>
          <w:szCs w:val="28"/>
          <w:lang w:val="en-US"/>
        </w:rPr>
        <w:t xml:space="preserve"> </w:t>
      </w:r>
      <w:proofErr w:type="spellStart"/>
      <w:r w:rsidRPr="00C278BB">
        <w:rPr>
          <w:sz w:val="28"/>
          <w:szCs w:val="28"/>
          <w:lang w:val="en-US"/>
        </w:rPr>
        <w:t>названия</w:t>
      </w:r>
      <w:proofErr w:type="spellEnd"/>
      <w:r w:rsidRPr="00C278BB">
        <w:rPr>
          <w:sz w:val="28"/>
          <w:szCs w:val="28"/>
          <w:lang w:val="en-US"/>
        </w:rPr>
        <w:t xml:space="preserve"> IP Masquerading, Network Masquerading и Native Address Translation.</w:t>
      </w:r>
    </w:p>
    <w:p w14:paraId="6D660894" w14:textId="77777777" w:rsidR="00815AF9" w:rsidRPr="00205D8C" w:rsidRDefault="00815AF9" w:rsidP="00815AF9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NAT</w:t>
      </w:r>
      <w:r w:rsidRPr="00205D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r w:rsidRPr="00205D8C">
        <w:rPr>
          <w:sz w:val="28"/>
          <w:szCs w:val="28"/>
        </w:rPr>
        <w:t>технологи</w:t>
      </w:r>
      <w:r>
        <w:rPr>
          <w:sz w:val="28"/>
          <w:szCs w:val="28"/>
        </w:rPr>
        <w:t>ей</w:t>
      </w:r>
      <w:r w:rsidRPr="00205D8C">
        <w:rPr>
          <w:sz w:val="28"/>
          <w:szCs w:val="28"/>
        </w:rPr>
        <w:t xml:space="preserve"> </w:t>
      </w:r>
      <w:r>
        <w:rPr>
          <w:sz w:val="28"/>
          <w:szCs w:val="28"/>
        </w:rPr>
        <w:t>дающей возможность</w:t>
      </w:r>
      <w:r w:rsidRPr="00205D8C">
        <w:rPr>
          <w:sz w:val="28"/>
          <w:szCs w:val="28"/>
        </w:rPr>
        <w:t xml:space="preserve"> множеству устройств выходить в Интернет </w:t>
      </w:r>
      <w:r>
        <w:rPr>
          <w:sz w:val="28"/>
          <w:szCs w:val="28"/>
        </w:rPr>
        <w:t xml:space="preserve">с </w:t>
      </w:r>
      <w:r w:rsidRPr="00205D8C">
        <w:rPr>
          <w:sz w:val="28"/>
          <w:szCs w:val="28"/>
        </w:rPr>
        <w:t>использ</w:t>
      </w:r>
      <w:r>
        <w:rPr>
          <w:sz w:val="28"/>
          <w:szCs w:val="28"/>
        </w:rPr>
        <w:t>ованием</w:t>
      </w:r>
      <w:r w:rsidRPr="00205D8C">
        <w:rPr>
          <w:sz w:val="28"/>
          <w:szCs w:val="28"/>
        </w:rPr>
        <w:t xml:space="preserve"> од</w:t>
      </w:r>
      <w:r>
        <w:rPr>
          <w:sz w:val="28"/>
          <w:szCs w:val="28"/>
        </w:rPr>
        <w:t xml:space="preserve">ного </w:t>
      </w:r>
      <w:r w:rsidRPr="00205D8C">
        <w:rPr>
          <w:sz w:val="28"/>
          <w:szCs w:val="28"/>
        </w:rPr>
        <w:t xml:space="preserve">и тот же </w:t>
      </w:r>
      <w:r w:rsidRPr="00205D8C"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</w:t>
      </w:r>
      <w:proofErr w:type="spellStart"/>
      <w:r w:rsidRPr="00205D8C">
        <w:rPr>
          <w:sz w:val="28"/>
          <w:szCs w:val="28"/>
        </w:rPr>
        <w:t>адре</w:t>
      </w:r>
      <w:r>
        <w:rPr>
          <w:sz w:val="28"/>
          <w:szCs w:val="28"/>
        </w:rPr>
        <w:t>а</w:t>
      </w:r>
      <w:r w:rsidRPr="00205D8C">
        <w:rPr>
          <w:sz w:val="28"/>
          <w:szCs w:val="28"/>
        </w:rPr>
        <w:t>с</w:t>
      </w:r>
      <w:proofErr w:type="spellEnd"/>
      <w:r w:rsidRPr="00205D8C">
        <w:rPr>
          <w:sz w:val="28"/>
          <w:szCs w:val="28"/>
        </w:rPr>
        <w:t>.</w:t>
      </w:r>
    </w:p>
    <w:p w14:paraId="7E640063" w14:textId="77777777" w:rsidR="00815AF9" w:rsidRPr="00C278BB" w:rsidRDefault="00815AF9" w:rsidP="00815AF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278BB">
        <w:rPr>
          <w:sz w:val="28"/>
          <w:szCs w:val="28"/>
        </w:rPr>
        <w:t>Как определить, находится ли узел сети за NAT?</w:t>
      </w:r>
    </w:p>
    <w:p w14:paraId="5D6FC216" w14:textId="77777777" w:rsidR="00815AF9" w:rsidRPr="00C278BB" w:rsidRDefault="00815AF9" w:rsidP="00815AF9">
      <w:pPr>
        <w:pStyle w:val="a3"/>
        <w:spacing w:line="360" w:lineRule="auto"/>
        <w:rPr>
          <w:sz w:val="28"/>
          <w:szCs w:val="28"/>
        </w:rPr>
      </w:pPr>
    </w:p>
    <w:p w14:paraId="2375A407" w14:textId="77777777" w:rsidR="00815AF9" w:rsidRPr="00D50AC0" w:rsidRDefault="00815AF9" w:rsidP="00815AF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50AC0">
        <w:rPr>
          <w:sz w:val="28"/>
          <w:szCs w:val="28"/>
        </w:rPr>
        <w:lastRenderedPageBreak/>
        <w:t>Какое оборудование отвечает за преобразование адреса методом NAT?</w:t>
      </w:r>
    </w:p>
    <w:p w14:paraId="732278CE" w14:textId="77777777" w:rsidR="00815AF9" w:rsidRPr="00D50AC0" w:rsidRDefault="00815AF9" w:rsidP="00815AF9">
      <w:pPr>
        <w:pStyle w:val="a3"/>
        <w:spacing w:line="360" w:lineRule="auto"/>
        <w:rPr>
          <w:sz w:val="28"/>
          <w:szCs w:val="28"/>
        </w:rPr>
      </w:pPr>
      <w:r w:rsidRPr="00D50AC0">
        <w:rPr>
          <w:sz w:val="28"/>
          <w:szCs w:val="28"/>
        </w:rPr>
        <w:t>Преобразование адреса методом NAT может производиться почти любым маршрутизирующим устройством — маршрутизатором, сервером доступа, межсетевым экраном.</w:t>
      </w:r>
    </w:p>
    <w:p w14:paraId="0C8175FE" w14:textId="77777777" w:rsidR="00815AF9" w:rsidRPr="00D163FA" w:rsidRDefault="00815AF9" w:rsidP="00815AF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>В чём отличие статического, динамического и перегруженного NAT?</w:t>
      </w:r>
    </w:p>
    <w:p w14:paraId="5D984E30" w14:textId="77777777" w:rsidR="00815AF9" w:rsidRPr="00D163FA" w:rsidRDefault="00815AF9" w:rsidP="00815AF9">
      <w:pPr>
        <w:pStyle w:val="a3"/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>Статический: определенным хостам на постоянной основе выделяется адрес для связи с внешним миром. Динамический: IP адреса назначаются всем хостам на равной основе по запросу.</w:t>
      </w:r>
    </w:p>
    <w:p w14:paraId="36FC7B21" w14:textId="77777777" w:rsidR="00815AF9" w:rsidRDefault="00815AF9" w:rsidP="00815AF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>Охарактеризуйте типы NAT.</w:t>
      </w:r>
    </w:p>
    <w:p w14:paraId="0F0C65DA" w14:textId="3D3602A9" w:rsidR="00815AF9" w:rsidRPr="00D163FA" w:rsidRDefault="00815AF9" w:rsidP="00815AF9">
      <w:pPr>
        <w:pStyle w:val="a3"/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>В частности, по способу сопоставления адресов, бывают такие типы трансляции NAT:</w:t>
      </w:r>
    </w:p>
    <w:p w14:paraId="69AC0CE6" w14:textId="77777777" w:rsidR="00815AF9" w:rsidRPr="00D163FA" w:rsidRDefault="00815AF9" w:rsidP="00815AF9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D163FA">
        <w:rPr>
          <w:sz w:val="28"/>
          <w:szCs w:val="28"/>
        </w:rPr>
        <w:t>Static</w:t>
      </w:r>
      <w:proofErr w:type="spellEnd"/>
      <w:r w:rsidRPr="00D163FA">
        <w:rPr>
          <w:sz w:val="28"/>
          <w:szCs w:val="28"/>
        </w:rPr>
        <w:t xml:space="preserve"> NAT — статическая адресная трансляция. Предусматривает сопоставление между глобальными и локальными адресами «один к одному».</w:t>
      </w:r>
    </w:p>
    <w:p w14:paraId="0877AFF2" w14:textId="77777777" w:rsidR="00815AF9" w:rsidRPr="00D163FA" w:rsidRDefault="00815AF9" w:rsidP="00815AF9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>Dynamic NAT — динамическая адресная трансляция. Сопоставление адресов осуществляется по принципу «многие ко многим».</w:t>
      </w:r>
    </w:p>
    <w:p w14:paraId="72A588F7" w14:textId="77777777" w:rsidR="00815AF9" w:rsidRPr="00D163FA" w:rsidRDefault="00815AF9" w:rsidP="00815AF9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D163FA">
        <w:rPr>
          <w:sz w:val="28"/>
          <w:szCs w:val="28"/>
        </w:rPr>
        <w:t xml:space="preserve">Port Address Translation (NAT </w:t>
      </w:r>
      <w:proofErr w:type="spellStart"/>
      <w:r w:rsidRPr="00D163FA">
        <w:rPr>
          <w:sz w:val="28"/>
          <w:szCs w:val="28"/>
        </w:rPr>
        <w:t>Overload</w:t>
      </w:r>
      <w:proofErr w:type="spellEnd"/>
      <w:r w:rsidRPr="00D163FA">
        <w:rPr>
          <w:sz w:val="28"/>
          <w:szCs w:val="28"/>
        </w:rPr>
        <w:t>) — трансляция с использованием портов. Предусматривается многоадресное сопоставление.</w:t>
      </w:r>
    </w:p>
    <w:p w14:paraId="53845275" w14:textId="77777777" w:rsidR="00815AF9" w:rsidRPr="00D163FA" w:rsidRDefault="00815AF9" w:rsidP="00815AF9">
      <w:pPr>
        <w:pStyle w:val="a3"/>
        <w:spacing w:line="360" w:lineRule="auto"/>
        <w:rPr>
          <w:sz w:val="28"/>
          <w:szCs w:val="28"/>
        </w:rPr>
      </w:pPr>
    </w:p>
    <w:p w14:paraId="22A19621" w14:textId="77777777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790676D8" w14:textId="2AC22A19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165C2D8B" w14:textId="77777777" w:rsid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  <w:sectPr w:rsidR="00815AF9" w:rsidSect="00815AF9">
          <w:pgSz w:w="11906" w:h="16838"/>
          <w:pgMar w:top="1134" w:right="851" w:bottom="1134" w:left="1701" w:header="0" w:footer="0" w:gutter="0"/>
          <w:cols w:space="708"/>
          <w:docGrid w:linePitch="360"/>
        </w:sectPr>
      </w:pPr>
    </w:p>
    <w:p w14:paraId="44495248" w14:textId="4BE67989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63D14D64" w14:textId="6F92E040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70B1D8CE" w14:textId="71D743DB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6A530D7C" w14:textId="0F3941AA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2298D4A7" w14:textId="5C22BF7E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3C1920C9" w14:textId="2B0B9AF5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77447DF8" w14:textId="19A1928D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667FDDA6" w14:textId="52670C82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657C3F2" w14:textId="00050A43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C675CAB" w14:textId="045AEC09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2F1DC36D" w14:textId="23DF023E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3D65CF9A" w14:textId="05DA20F0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1C2E506F" w14:textId="37D08379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55087EE" w14:textId="0D7BA089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ACA70E6" w14:textId="235A0C2F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50923EBD" w14:textId="157DC66F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</w:pPr>
    </w:p>
    <w:p w14:paraId="694BFB92" w14:textId="77777777" w:rsid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  <w:sectPr w:rsidR="00815AF9" w:rsidSect="00815AF9">
          <w:pgSz w:w="11906" w:h="16838"/>
          <w:pgMar w:top="1134" w:right="851" w:bottom="1134" w:left="1701" w:header="0" w:footer="0" w:gutter="0"/>
          <w:cols w:space="708"/>
          <w:docGrid w:linePitch="360"/>
        </w:sectPr>
      </w:pPr>
    </w:p>
    <w:p w14:paraId="080A2B4B" w14:textId="77777777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  <w:sectPr w:rsidR="00815AF9" w:rsidRPr="00815AF9" w:rsidSect="00815AF9">
          <w:pgSz w:w="11906" w:h="16838"/>
          <w:pgMar w:top="1134" w:right="851" w:bottom="1134" w:left="1701" w:header="0" w:footer="0" w:gutter="0"/>
          <w:cols w:space="708"/>
          <w:docGrid w:linePitch="360"/>
        </w:sectPr>
      </w:pPr>
    </w:p>
    <w:p w14:paraId="22FEF438" w14:textId="77777777" w:rsid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  <w:sectPr w:rsidR="00815AF9" w:rsidSect="00F661DB">
          <w:pgSz w:w="16838" w:h="11906" w:orient="landscape"/>
          <w:pgMar w:top="851" w:right="1134" w:bottom="1701" w:left="1134" w:header="0" w:footer="0" w:gutter="0"/>
          <w:cols w:space="708"/>
          <w:docGrid w:linePitch="360"/>
        </w:sectPr>
      </w:pPr>
    </w:p>
    <w:p w14:paraId="608B6C42" w14:textId="2C093A18" w:rsidR="00815AF9" w:rsidRPr="00815AF9" w:rsidRDefault="00815AF9" w:rsidP="008364E7">
      <w:pPr>
        <w:tabs>
          <w:tab w:val="left" w:pos="892"/>
          <w:tab w:val="left" w:pos="1134"/>
          <w:tab w:val="left" w:pos="2835"/>
          <w:tab w:val="left" w:pos="7797"/>
        </w:tabs>
        <w:spacing w:line="360" w:lineRule="auto"/>
        <w:rPr>
          <w:sz w:val="22"/>
          <w:szCs w:val="22"/>
        </w:rPr>
        <w:sectPr w:rsidR="00815AF9" w:rsidRPr="00815AF9" w:rsidSect="00F661DB">
          <w:pgSz w:w="16838" w:h="11906" w:orient="landscape"/>
          <w:pgMar w:top="851" w:right="1134" w:bottom="1701" w:left="1134" w:header="0" w:footer="0" w:gutter="0"/>
          <w:cols w:space="708"/>
          <w:docGrid w:linePitch="360"/>
        </w:sectPr>
      </w:pPr>
    </w:p>
    <w:p w14:paraId="0E7666CC" w14:textId="77777777" w:rsidR="00B84271" w:rsidRPr="00815AF9" w:rsidRDefault="00B84271" w:rsidP="008233EB">
      <w:pPr>
        <w:spacing w:line="360" w:lineRule="auto"/>
        <w:rPr>
          <w:sz w:val="28"/>
          <w:szCs w:val="28"/>
        </w:rPr>
        <w:sectPr w:rsidR="00B84271" w:rsidRPr="00815AF9" w:rsidSect="00B84271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14:paraId="64EE3E7B" w14:textId="77777777" w:rsidR="00A27698" w:rsidRPr="008233EB" w:rsidRDefault="00A27698" w:rsidP="00A27698">
      <w:pPr>
        <w:spacing w:line="360" w:lineRule="auto"/>
        <w:rPr>
          <w:sz w:val="28"/>
          <w:szCs w:val="28"/>
        </w:rPr>
      </w:pPr>
    </w:p>
    <w:sectPr w:rsidR="00A27698" w:rsidRPr="008233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Yu Gothic"/>
    <w:panose1 w:val="020B0604020202020204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1987"/>
    <w:multiLevelType w:val="hybridMultilevel"/>
    <w:tmpl w:val="F796C6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2772E8"/>
    <w:multiLevelType w:val="hybridMultilevel"/>
    <w:tmpl w:val="1FE61006"/>
    <w:lvl w:ilvl="0" w:tplc="59101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77003">
    <w:abstractNumId w:val="1"/>
  </w:num>
  <w:num w:numId="2" w16cid:durableId="194198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98"/>
    <w:rsid w:val="00021267"/>
    <w:rsid w:val="00116BF6"/>
    <w:rsid w:val="00131B1C"/>
    <w:rsid w:val="00205D8C"/>
    <w:rsid w:val="002152EF"/>
    <w:rsid w:val="00324625"/>
    <w:rsid w:val="00380F8E"/>
    <w:rsid w:val="00396D22"/>
    <w:rsid w:val="003E6148"/>
    <w:rsid w:val="00411A27"/>
    <w:rsid w:val="00416464"/>
    <w:rsid w:val="00447966"/>
    <w:rsid w:val="004B7F99"/>
    <w:rsid w:val="004E712D"/>
    <w:rsid w:val="004F3F42"/>
    <w:rsid w:val="006C5A95"/>
    <w:rsid w:val="00815AF9"/>
    <w:rsid w:val="008233EB"/>
    <w:rsid w:val="008364E7"/>
    <w:rsid w:val="008C5D7C"/>
    <w:rsid w:val="00924B64"/>
    <w:rsid w:val="00925A91"/>
    <w:rsid w:val="0096799C"/>
    <w:rsid w:val="00A11029"/>
    <w:rsid w:val="00A242B8"/>
    <w:rsid w:val="00A27698"/>
    <w:rsid w:val="00A531D4"/>
    <w:rsid w:val="00A61EF7"/>
    <w:rsid w:val="00B237DB"/>
    <w:rsid w:val="00B84271"/>
    <w:rsid w:val="00BB5819"/>
    <w:rsid w:val="00BF10C9"/>
    <w:rsid w:val="00BF2900"/>
    <w:rsid w:val="00C278BB"/>
    <w:rsid w:val="00D163FA"/>
    <w:rsid w:val="00D50AC0"/>
    <w:rsid w:val="00DB01A6"/>
    <w:rsid w:val="00DF6241"/>
    <w:rsid w:val="00E54438"/>
    <w:rsid w:val="00E57004"/>
    <w:rsid w:val="00EA1A14"/>
    <w:rsid w:val="00EA1CAF"/>
    <w:rsid w:val="00F07559"/>
    <w:rsid w:val="00F444F0"/>
    <w:rsid w:val="00FE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89296"/>
  <w15:chartTrackingRefBased/>
  <w15:docId w15:val="{245DD65D-0A63-F74C-A5D4-C5754EBC1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EF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8BB"/>
    <w:pPr>
      <w:ind w:left="720"/>
      <w:contextualSpacing/>
    </w:pPr>
  </w:style>
  <w:style w:type="table" w:styleId="a4">
    <w:name w:val="Table Grid"/>
    <w:basedOn w:val="a1"/>
    <w:uiPriority w:val="39"/>
    <w:rsid w:val="00380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5700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70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www.yandex.ru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rudn.r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utenkovika/Library/Group%20Containers/UBF8T346G9.Office/User%20Content.localized/Templates.localized/&#1096;&#1072;&#1073;&#1083;&#1086;&#1085;%20&#1086;&#1090;&#1095;&#1077;&#1090;&#1072;%20&#1088;&#1091;&#107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F33AB5-72DE-3742-9401-F34D25C6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рудн.dotx</Template>
  <TotalTime>119</TotalTime>
  <Pages>25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Екатерина-Виктория Петрова</cp:lastModifiedBy>
  <cp:revision>22</cp:revision>
  <dcterms:created xsi:type="dcterms:W3CDTF">2022-04-30T16:11:00Z</dcterms:created>
  <dcterms:modified xsi:type="dcterms:W3CDTF">2022-05-07T19:14:00Z</dcterms:modified>
</cp:coreProperties>
</file>